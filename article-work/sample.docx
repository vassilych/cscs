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5BAD6" w14:textId="1EDBCC2D" w:rsidR="00975E97" w:rsidRPr="00975E97" w:rsidRDefault="00297871" w:rsidP="00975E97">
      <w:pPr>
        <w:pStyle w:val="BodyText"/>
        <w:rPr>
          <w:rFonts w:ascii="Segoe UI Light" w:hAnsi="Segoe UI Light"/>
          <w:b/>
          <w:color w:val="000080"/>
          <w:kern w:val="32"/>
          <w:sz w:val="56"/>
          <w:lang w:val="en-CH"/>
        </w:rPr>
      </w:pPr>
      <w:r w:rsidRPr="00297871">
        <w:rPr>
          <w:rFonts w:ascii="Segoe UI Light" w:hAnsi="Segoe UI Light"/>
          <w:b/>
          <w:bCs/>
          <w:color w:val="000080"/>
          <w:kern w:val="32"/>
          <w:sz w:val="56"/>
        </w:rPr>
        <w:t>Jo</w:t>
      </w:r>
      <w:r>
        <w:rPr>
          <w:rFonts w:ascii="Segoe UI Light" w:hAnsi="Segoe UI Light"/>
          <w:b/>
          <w:bCs/>
          <w:color w:val="000080"/>
          <w:kern w:val="32"/>
          <w:sz w:val="56"/>
        </w:rPr>
        <w:t>b-Oriented Programming and Pointers in a Scripting Language</w:t>
      </w:r>
    </w:p>
    <w:p w14:paraId="7A50788F" w14:textId="77777777" w:rsidR="00CB5BFE" w:rsidRPr="00975E97" w:rsidRDefault="00CB5BFE" w:rsidP="001166AD">
      <w:pPr>
        <w:pStyle w:val="BodyText"/>
        <w:rPr>
          <w:lang w:val="en-CH"/>
        </w:rPr>
      </w:pPr>
    </w:p>
    <w:p w14:paraId="694108B4" w14:textId="77777777" w:rsidR="00EC5DD3" w:rsidRDefault="00EC5DD3" w:rsidP="00243240">
      <w:pPr>
        <w:pStyle w:val="BodyText"/>
        <w:rPr>
          <w:sz w:val="20"/>
          <w:szCs w:val="20"/>
        </w:rPr>
      </w:pPr>
    </w:p>
    <w:p w14:paraId="5016576C" w14:textId="4D23A338" w:rsidR="00101D8F" w:rsidRDefault="005D7877" w:rsidP="00243240">
      <w:pPr>
        <w:pStyle w:val="BodyText"/>
        <w:rPr>
          <w:sz w:val="20"/>
          <w:szCs w:val="20"/>
        </w:rPr>
      </w:pPr>
      <w:r w:rsidRPr="00A55A07">
        <w:rPr>
          <w:sz w:val="20"/>
          <w:szCs w:val="20"/>
        </w:rPr>
        <w:t xml:space="preserve">In this article we are going to </w:t>
      </w:r>
      <w:r w:rsidR="00FD7B41">
        <w:rPr>
          <w:sz w:val="20"/>
          <w:szCs w:val="20"/>
        </w:rPr>
        <w:t xml:space="preserve">talk about </w:t>
      </w:r>
      <w:r w:rsidR="00A5010C">
        <w:rPr>
          <w:sz w:val="20"/>
          <w:szCs w:val="20"/>
        </w:rPr>
        <w:t xml:space="preserve">using </w:t>
      </w:r>
      <w:r w:rsidR="00411F4B">
        <w:rPr>
          <w:sz w:val="20"/>
          <w:szCs w:val="20"/>
        </w:rPr>
        <w:t>job-oriented programming and pointers in a scripting language.</w:t>
      </w:r>
    </w:p>
    <w:p w14:paraId="0A5265F0" w14:textId="77777777" w:rsidR="00936FA8" w:rsidRPr="00A05BEB" w:rsidRDefault="00936FA8" w:rsidP="00243240">
      <w:pPr>
        <w:pStyle w:val="BodyText"/>
        <w:rPr>
          <w:sz w:val="20"/>
          <w:szCs w:val="20"/>
        </w:rPr>
      </w:pPr>
    </w:p>
    <w:p w14:paraId="28ECC973" w14:textId="4808811F" w:rsidR="009E4D57" w:rsidRPr="00A05BEB" w:rsidRDefault="009E4D57" w:rsidP="009E4D57">
      <w:pPr>
        <w:pStyle w:val="BodyText"/>
        <w:rPr>
          <w:sz w:val="20"/>
          <w:szCs w:val="20"/>
        </w:rPr>
      </w:pPr>
      <w:r w:rsidRPr="00A05BEB">
        <w:rPr>
          <w:sz w:val="20"/>
          <w:szCs w:val="20"/>
        </w:rPr>
        <w:t xml:space="preserve">As a scripting language we are going to use CSCS (Customized Scripting in C#). This is an easy and a lightweight open-source language that has been described in previous CODE Magazine articles: </w:t>
      </w:r>
      <w:hyperlink r:id="rId12" w:history="1">
        <w:r w:rsidRPr="00A05BEB">
          <w:rPr>
            <w:rStyle w:val="Hyperlink"/>
            <w:sz w:val="20"/>
            <w:szCs w:val="20"/>
          </w:rPr>
          <w:t>https://www.codemag.com/article/1607081</w:t>
        </w:r>
      </w:hyperlink>
      <w:r w:rsidRPr="00A05BEB">
        <w:rPr>
          <w:sz w:val="20"/>
          <w:szCs w:val="20"/>
        </w:rPr>
        <w:t xml:space="preserve"> introduced it, </w:t>
      </w:r>
      <w:hyperlink r:id="rId13" w:history="1">
        <w:r w:rsidRPr="00A05BEB">
          <w:rPr>
            <w:rStyle w:val="Hyperlink"/>
            <w:sz w:val="20"/>
            <w:szCs w:val="20"/>
          </w:rPr>
          <w:t>https://www.codemag.com/article/1711081</w:t>
        </w:r>
      </w:hyperlink>
      <w:r w:rsidRPr="00A05BEB">
        <w:rPr>
          <w:sz w:val="20"/>
          <w:szCs w:val="20"/>
        </w:rPr>
        <w:t xml:space="preserve"> showed how you can use it on top of Xamarin to create cross-platform native mobile apps, and </w:t>
      </w:r>
      <w:hyperlink r:id="rId14" w:history="1">
        <w:r w:rsidRPr="00A05BEB">
          <w:rPr>
            <w:rStyle w:val="Hyperlink"/>
            <w:sz w:val="20"/>
            <w:szCs w:val="20"/>
          </w:rPr>
          <w:t>https://www.codemag.com/article/1903081</w:t>
        </w:r>
      </w:hyperlink>
      <w:r w:rsidRPr="00A05BEB">
        <w:rPr>
          <w:sz w:val="20"/>
          <w:szCs w:val="20"/>
        </w:rPr>
        <w:t xml:space="preserve"> showed how you can use it for Unity programming. CSCS resembles JavaScript with a few differences, e.g., the variable and function names are case insensitive.</w:t>
      </w:r>
    </w:p>
    <w:p w14:paraId="173193A9" w14:textId="77777777" w:rsidR="00411F4B" w:rsidRPr="00A05BEB" w:rsidRDefault="00411F4B" w:rsidP="00936FA8">
      <w:pPr>
        <w:pStyle w:val="BodyText"/>
        <w:rPr>
          <w:sz w:val="20"/>
          <w:szCs w:val="20"/>
        </w:rPr>
      </w:pPr>
    </w:p>
    <w:p w14:paraId="17A409AC" w14:textId="77777777" w:rsidR="001119DB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>I</w:t>
      </w:r>
      <w:r w:rsidR="00A05BEB" w:rsidRPr="00A05BEB">
        <w:rPr>
          <w:sz w:val="20"/>
          <w:szCs w:val="20"/>
        </w:rPr>
        <w:t>n this article</w:t>
      </w:r>
      <w:r w:rsidR="00A05BEB">
        <w:rPr>
          <w:sz w:val="20"/>
          <w:szCs w:val="20"/>
        </w:rPr>
        <w:t xml:space="preserve"> we will be</w:t>
      </w:r>
      <w:r w:rsidRPr="00C11217">
        <w:rPr>
          <w:sz w:val="20"/>
          <w:szCs w:val="20"/>
        </w:rPr>
        <w:t xml:space="preserve"> talking about </w:t>
      </w:r>
      <w:r w:rsidR="00A05BEB">
        <w:rPr>
          <w:sz w:val="20"/>
          <w:szCs w:val="20"/>
        </w:rPr>
        <w:t>“</w:t>
      </w:r>
      <w:r w:rsidR="00DF56DC" w:rsidRPr="00C11217">
        <w:rPr>
          <w:sz w:val="20"/>
          <w:szCs w:val="20"/>
        </w:rPr>
        <w:t>job-oriented</w:t>
      </w:r>
      <w:r w:rsidRPr="00C11217">
        <w:rPr>
          <w:sz w:val="20"/>
          <w:szCs w:val="20"/>
        </w:rPr>
        <w:t xml:space="preserve"> programming</w:t>
      </w:r>
      <w:r w:rsidR="00A05BEB">
        <w:rPr>
          <w:sz w:val="20"/>
          <w:szCs w:val="20"/>
        </w:rPr>
        <w:t>”</w:t>
      </w:r>
      <w:r w:rsidR="001119DB">
        <w:rPr>
          <w:sz w:val="20"/>
          <w:szCs w:val="20"/>
        </w:rPr>
        <w:t xml:space="preserve"> implemented in CSCS</w:t>
      </w:r>
      <w:r w:rsidRPr="00C11217">
        <w:rPr>
          <w:sz w:val="20"/>
          <w:szCs w:val="20"/>
        </w:rPr>
        <w:t>.</w:t>
      </w:r>
    </w:p>
    <w:p w14:paraId="28EB6BC1" w14:textId="4967A687" w:rsidR="001119DB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>Every real job, like 'print invoice', 'create offer', 'manage customer data', 'manage products data', 'print accounting list', etc</w:t>
      </w:r>
      <w:r w:rsidR="00DF56DC">
        <w:rPr>
          <w:sz w:val="20"/>
          <w:szCs w:val="20"/>
        </w:rPr>
        <w:t>.</w:t>
      </w:r>
      <w:r w:rsidRPr="00C11217">
        <w:rPr>
          <w:sz w:val="20"/>
          <w:szCs w:val="20"/>
        </w:rPr>
        <w:t xml:space="preserve"> is a standard job in almost every business or accounting office. Every such </w:t>
      </w:r>
      <w:r w:rsidR="001119DB">
        <w:rPr>
          <w:sz w:val="20"/>
          <w:szCs w:val="20"/>
        </w:rPr>
        <w:t xml:space="preserve">a </w:t>
      </w:r>
      <w:r w:rsidRPr="00C11217">
        <w:rPr>
          <w:sz w:val="20"/>
          <w:szCs w:val="20"/>
        </w:rPr>
        <w:t xml:space="preserve">program module is a standalone program, but in any line of code you can 'chain' </w:t>
      </w:r>
      <w:r w:rsidR="00A5240E">
        <w:rPr>
          <w:sz w:val="20"/>
          <w:szCs w:val="20"/>
        </w:rPr>
        <w:t xml:space="preserve">a part of the code </w:t>
      </w:r>
      <w:r w:rsidRPr="00C11217">
        <w:rPr>
          <w:sz w:val="20"/>
          <w:szCs w:val="20"/>
        </w:rPr>
        <w:t xml:space="preserve">to another program </w:t>
      </w:r>
      <w:r w:rsidR="001119DB">
        <w:rPr>
          <w:sz w:val="20"/>
          <w:szCs w:val="20"/>
        </w:rPr>
        <w:t xml:space="preserve">in order </w:t>
      </w:r>
      <w:r w:rsidRPr="00C11217">
        <w:rPr>
          <w:sz w:val="20"/>
          <w:szCs w:val="20"/>
        </w:rPr>
        <w:t>to execute another job</w:t>
      </w:r>
      <w:r w:rsidR="001119DB">
        <w:rPr>
          <w:sz w:val="20"/>
          <w:szCs w:val="20"/>
        </w:rPr>
        <w:t>. W</w:t>
      </w:r>
      <w:r w:rsidRPr="00C11217">
        <w:rPr>
          <w:sz w:val="20"/>
          <w:szCs w:val="20"/>
        </w:rPr>
        <w:t xml:space="preserve">hen the job is done, </w:t>
      </w:r>
      <w:r w:rsidR="00E6332E">
        <w:rPr>
          <w:sz w:val="20"/>
          <w:szCs w:val="20"/>
        </w:rPr>
        <w:t xml:space="preserve">you </w:t>
      </w:r>
      <w:r w:rsidRPr="00C11217">
        <w:rPr>
          <w:sz w:val="20"/>
          <w:szCs w:val="20"/>
        </w:rPr>
        <w:t>return to the next line of the parent job</w:t>
      </w:r>
      <w:r w:rsidR="001119DB">
        <w:rPr>
          <w:sz w:val="20"/>
          <w:szCs w:val="20"/>
        </w:rPr>
        <w:t>, the one that executed the ‘chain’ command.</w:t>
      </w:r>
    </w:p>
    <w:p w14:paraId="614287F6" w14:textId="77777777" w:rsidR="00A5240E" w:rsidRDefault="00A5240E" w:rsidP="00C11217">
      <w:pPr>
        <w:pStyle w:val="BodyText"/>
        <w:rPr>
          <w:sz w:val="20"/>
          <w:szCs w:val="20"/>
        </w:rPr>
      </w:pPr>
    </w:p>
    <w:p w14:paraId="7F2A96D7" w14:textId="666597D5" w:rsidR="00674BC5" w:rsidRPr="00C35663" w:rsidRDefault="00C11217" w:rsidP="00674BC5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 xml:space="preserve">You </w:t>
      </w:r>
      <w:r w:rsidR="001119DB">
        <w:rPr>
          <w:sz w:val="20"/>
          <w:szCs w:val="20"/>
        </w:rPr>
        <w:t>can also</w:t>
      </w:r>
      <w:r w:rsidRPr="00C11217">
        <w:rPr>
          <w:sz w:val="20"/>
          <w:szCs w:val="20"/>
        </w:rPr>
        <w:t xml:space="preserve"> send any parameters to the 'chained-to' program (</w:t>
      </w:r>
      <w:r w:rsidR="00975CAC">
        <w:rPr>
          <w:sz w:val="20"/>
          <w:szCs w:val="20"/>
        </w:rPr>
        <w:t xml:space="preserve">the </w:t>
      </w:r>
      <w:r w:rsidRPr="00C11217">
        <w:rPr>
          <w:sz w:val="20"/>
          <w:szCs w:val="20"/>
        </w:rPr>
        <w:t xml:space="preserve">child), and return any data from the </w:t>
      </w:r>
      <w:r w:rsidR="001119DB">
        <w:rPr>
          <w:sz w:val="20"/>
          <w:szCs w:val="20"/>
        </w:rPr>
        <w:t>child</w:t>
      </w:r>
      <w:r w:rsidRPr="00C11217">
        <w:rPr>
          <w:sz w:val="20"/>
          <w:szCs w:val="20"/>
        </w:rPr>
        <w:t xml:space="preserve"> program. This way you can 'chain' from one program to another, any level deep.</w:t>
      </w:r>
    </w:p>
    <w:p w14:paraId="1FE9A53A" w14:textId="77777777" w:rsidR="00674BC5" w:rsidRDefault="00674BC5" w:rsidP="00674BC5">
      <w:pPr>
        <w:pStyle w:val="PullQuote"/>
        <w:jc w:val="right"/>
      </w:pPr>
      <w:bookmarkStart w:id="0" w:name="OLE_LINK2"/>
      <w:r w:rsidRPr="00674BC5">
        <w:t>Don’t worry that children never listen to you; worry that they are always watching you.</w:t>
      </w:r>
    </w:p>
    <w:p w14:paraId="7BF4B6EC" w14:textId="01977ECF" w:rsidR="00674BC5" w:rsidRPr="00C35663" w:rsidRDefault="00674BC5" w:rsidP="00674BC5">
      <w:pPr>
        <w:pStyle w:val="PullQuote"/>
        <w:jc w:val="right"/>
      </w:pPr>
      <w:r>
        <w:t xml:space="preserve">-- </w:t>
      </w:r>
      <w:r w:rsidRPr="00674BC5">
        <w:rPr>
          <w:lang w:val="en-CH"/>
        </w:rPr>
        <w:t>Robert Fulghum</w:t>
      </w:r>
      <w:bookmarkEnd w:id="0"/>
    </w:p>
    <w:p w14:paraId="00F0179F" w14:textId="7249D0B0" w:rsidR="00C11217" w:rsidRPr="00C11217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 xml:space="preserve">This gives </w:t>
      </w:r>
      <w:r w:rsidR="0054093C">
        <w:rPr>
          <w:sz w:val="20"/>
          <w:szCs w:val="20"/>
        </w:rPr>
        <w:t>develop</w:t>
      </w:r>
      <w:r w:rsidRPr="00C11217">
        <w:rPr>
          <w:sz w:val="20"/>
          <w:szCs w:val="20"/>
        </w:rPr>
        <w:t>ers a freedom to work on a program</w:t>
      </w:r>
      <w:r w:rsidR="00E6332E">
        <w:rPr>
          <w:sz w:val="20"/>
          <w:szCs w:val="20"/>
        </w:rPr>
        <w:t>,</w:t>
      </w:r>
      <w:r w:rsidRPr="00C11217">
        <w:rPr>
          <w:sz w:val="20"/>
          <w:szCs w:val="20"/>
        </w:rPr>
        <w:t xml:space="preserve"> independently from one another.</w:t>
      </w:r>
    </w:p>
    <w:p w14:paraId="15C6D188" w14:textId="639D273C" w:rsidR="00C11217" w:rsidRPr="00C11217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 xml:space="preserve">To communicate </w:t>
      </w:r>
      <w:r w:rsidR="000544CE">
        <w:rPr>
          <w:sz w:val="20"/>
          <w:szCs w:val="20"/>
        </w:rPr>
        <w:t>between</w:t>
      </w:r>
      <w:r w:rsidRPr="00C11217">
        <w:rPr>
          <w:sz w:val="20"/>
          <w:szCs w:val="20"/>
        </w:rPr>
        <w:t xml:space="preserve"> </w:t>
      </w:r>
      <w:r w:rsidR="000544CE">
        <w:rPr>
          <w:sz w:val="20"/>
          <w:szCs w:val="20"/>
        </w:rPr>
        <w:t>script</w:t>
      </w:r>
      <w:r w:rsidRPr="00C11217">
        <w:rPr>
          <w:sz w:val="20"/>
          <w:szCs w:val="20"/>
        </w:rPr>
        <w:t>s</w:t>
      </w:r>
      <w:r w:rsidR="0054093C">
        <w:rPr>
          <w:sz w:val="20"/>
          <w:szCs w:val="20"/>
        </w:rPr>
        <w:t>,</w:t>
      </w:r>
      <w:r w:rsidRPr="00C11217">
        <w:rPr>
          <w:sz w:val="20"/>
          <w:szCs w:val="20"/>
        </w:rPr>
        <w:t xml:space="preserve"> it is enough to define parameters that will be used for communication between them. This feature enables making any modifications of the whole application very easy, changing only one module. </w:t>
      </w:r>
    </w:p>
    <w:p w14:paraId="07610CAD" w14:textId="77777777" w:rsidR="00C11217" w:rsidRPr="00C11217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> </w:t>
      </w:r>
    </w:p>
    <w:p w14:paraId="63F6706D" w14:textId="39BE64FA" w:rsidR="00C11217" w:rsidRDefault="00C11217" w:rsidP="00C11217">
      <w:pPr>
        <w:pStyle w:val="BodyText"/>
        <w:rPr>
          <w:sz w:val="20"/>
          <w:szCs w:val="20"/>
        </w:rPr>
      </w:pPr>
      <w:r w:rsidRPr="00C11217">
        <w:rPr>
          <w:sz w:val="20"/>
          <w:szCs w:val="20"/>
        </w:rPr>
        <w:t>All this functionality has been made with only two functions:</w:t>
      </w:r>
      <w:r w:rsidR="00E6332E">
        <w:rPr>
          <w:sz w:val="20"/>
          <w:szCs w:val="20"/>
        </w:rPr>
        <w:t xml:space="preserve"> </w:t>
      </w:r>
      <w:r w:rsidRPr="00C11217">
        <w:rPr>
          <w:i/>
          <w:iCs/>
          <w:sz w:val="20"/>
          <w:szCs w:val="20"/>
        </w:rPr>
        <w:t>Chain</w:t>
      </w:r>
      <w:r w:rsidRPr="00C11217">
        <w:rPr>
          <w:sz w:val="20"/>
          <w:szCs w:val="20"/>
        </w:rPr>
        <w:t xml:space="preserve"> and </w:t>
      </w:r>
      <w:r w:rsidRPr="00C11217">
        <w:rPr>
          <w:i/>
          <w:iCs/>
          <w:sz w:val="20"/>
          <w:szCs w:val="20"/>
        </w:rPr>
        <w:t>Param</w:t>
      </w:r>
      <w:r w:rsidRPr="00C11217">
        <w:rPr>
          <w:sz w:val="20"/>
          <w:szCs w:val="20"/>
        </w:rPr>
        <w:t>.</w:t>
      </w:r>
    </w:p>
    <w:p w14:paraId="5AE04B40" w14:textId="5066D4CA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>
        <w:rPr>
          <w:sz w:val="20"/>
          <w:szCs w:val="20"/>
        </w:rPr>
        <w:t>The s</w:t>
      </w:r>
      <w:r w:rsidRPr="007721EF">
        <w:rPr>
          <w:sz w:val="20"/>
          <w:szCs w:val="20"/>
        </w:rPr>
        <w:t>yntax is simple:</w:t>
      </w:r>
    </w:p>
    <w:p w14:paraId="69B3CA3D" w14:textId="77777777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 w:rsidRPr="007721EF">
        <w:rPr>
          <w:sz w:val="20"/>
          <w:szCs w:val="20"/>
        </w:rPr>
        <w:t> </w:t>
      </w:r>
    </w:p>
    <w:p w14:paraId="316266E5" w14:textId="77777777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 w:rsidRPr="007721EF">
        <w:rPr>
          <w:i/>
          <w:iCs/>
          <w:sz w:val="20"/>
          <w:szCs w:val="20"/>
        </w:rPr>
        <w:t>CHAIN</w:t>
      </w:r>
      <w:r w:rsidRPr="007721EF">
        <w:rPr>
          <w:sz w:val="20"/>
          <w:szCs w:val="20"/>
        </w:rPr>
        <w:t xml:space="preserve"> </w:t>
      </w:r>
      <w:proofErr w:type="spellStart"/>
      <w:r w:rsidRPr="007721EF">
        <w:rPr>
          <w:sz w:val="20"/>
          <w:szCs w:val="20"/>
        </w:rPr>
        <w:t>programName</w:t>
      </w:r>
      <w:proofErr w:type="spellEnd"/>
      <w:r w:rsidRPr="007721EF">
        <w:rPr>
          <w:sz w:val="20"/>
          <w:szCs w:val="20"/>
        </w:rPr>
        <w:t xml:space="preserve"> </w:t>
      </w:r>
      <w:r w:rsidRPr="007721EF">
        <w:rPr>
          <w:i/>
          <w:iCs/>
          <w:sz w:val="20"/>
          <w:szCs w:val="20"/>
        </w:rPr>
        <w:t>WITH</w:t>
      </w:r>
      <w:r w:rsidRPr="007721EF">
        <w:rPr>
          <w:sz w:val="20"/>
          <w:szCs w:val="20"/>
        </w:rPr>
        <w:t xml:space="preserve"> arguments;</w:t>
      </w:r>
    </w:p>
    <w:p w14:paraId="271225C7" w14:textId="77777777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 w:rsidRPr="007721EF">
        <w:rPr>
          <w:sz w:val="20"/>
          <w:szCs w:val="20"/>
        </w:rPr>
        <w:t> </w:t>
      </w:r>
    </w:p>
    <w:p w14:paraId="7E3FFAD0" w14:textId="038B9AAD" w:rsidR="007721EF" w:rsidRPr="007721EF" w:rsidRDefault="001119DB" w:rsidP="007721EF">
      <w:pPr>
        <w:pStyle w:val="BodyText"/>
        <w:rPr>
          <w:sz w:val="20"/>
          <w:szCs w:val="20"/>
          <w:lang w:val="en-CH"/>
        </w:rPr>
      </w:pPr>
      <w:r>
        <w:rPr>
          <w:sz w:val="20"/>
          <w:szCs w:val="20"/>
        </w:rPr>
        <w:t>And the c</w:t>
      </w:r>
      <w:r w:rsidR="007721EF" w:rsidRPr="007721EF">
        <w:rPr>
          <w:sz w:val="20"/>
          <w:szCs w:val="20"/>
        </w:rPr>
        <w:t>hained-to program (</w:t>
      </w:r>
      <w:r w:rsidR="007721EF">
        <w:rPr>
          <w:sz w:val="20"/>
          <w:szCs w:val="20"/>
        </w:rPr>
        <w:t xml:space="preserve">the </w:t>
      </w:r>
      <w:r w:rsidR="007721EF" w:rsidRPr="007721EF">
        <w:rPr>
          <w:sz w:val="20"/>
          <w:szCs w:val="20"/>
        </w:rPr>
        <w:t>child program) can listen for arguments with:</w:t>
      </w:r>
    </w:p>
    <w:p w14:paraId="7785EE40" w14:textId="77777777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 w:rsidRPr="007721EF">
        <w:rPr>
          <w:sz w:val="20"/>
          <w:szCs w:val="20"/>
        </w:rPr>
        <w:t> </w:t>
      </w:r>
    </w:p>
    <w:p w14:paraId="681214A5" w14:textId="1FACE467" w:rsidR="007721EF" w:rsidRPr="007721EF" w:rsidRDefault="007721EF" w:rsidP="007721EF">
      <w:pPr>
        <w:pStyle w:val="BodyText"/>
        <w:rPr>
          <w:sz w:val="20"/>
          <w:szCs w:val="20"/>
          <w:lang w:val="en-CH"/>
        </w:rPr>
      </w:pPr>
      <w:r w:rsidRPr="007721EF">
        <w:rPr>
          <w:i/>
          <w:iCs/>
          <w:sz w:val="20"/>
          <w:szCs w:val="20"/>
        </w:rPr>
        <w:t>PARAM</w:t>
      </w:r>
      <w:r w:rsidRPr="007721EF">
        <w:rPr>
          <w:sz w:val="20"/>
          <w:szCs w:val="20"/>
        </w:rPr>
        <w:t xml:space="preserve"> parameters;</w:t>
      </w:r>
    </w:p>
    <w:p w14:paraId="2BD1ED32" w14:textId="77777777" w:rsidR="007721EF" w:rsidRDefault="007721EF" w:rsidP="00C11217">
      <w:pPr>
        <w:pStyle w:val="BodyText"/>
        <w:rPr>
          <w:sz w:val="20"/>
          <w:szCs w:val="20"/>
        </w:rPr>
      </w:pPr>
    </w:p>
    <w:p w14:paraId="732695EB" w14:textId="77777777" w:rsidR="00FD1785" w:rsidRDefault="00D64FE5" w:rsidP="00D64FE5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</w:t>
      </w:r>
      <w:r w:rsidRPr="00D64FE5">
        <w:rPr>
          <w:sz w:val="20"/>
          <w:szCs w:val="20"/>
        </w:rPr>
        <w:t xml:space="preserve"> arguments can be constant</w:t>
      </w:r>
      <w:r>
        <w:rPr>
          <w:sz w:val="20"/>
          <w:szCs w:val="20"/>
        </w:rPr>
        <w:t>s</w:t>
      </w:r>
      <w:r w:rsidRPr="00D64FE5">
        <w:rPr>
          <w:sz w:val="20"/>
          <w:szCs w:val="20"/>
        </w:rPr>
        <w:t>, variable</w:t>
      </w:r>
      <w:r>
        <w:rPr>
          <w:sz w:val="20"/>
          <w:szCs w:val="20"/>
        </w:rPr>
        <w:t>s</w:t>
      </w:r>
      <w:r w:rsidRPr="00D64FE5">
        <w:rPr>
          <w:sz w:val="20"/>
          <w:szCs w:val="20"/>
        </w:rPr>
        <w:t xml:space="preserve"> or expression</w:t>
      </w:r>
      <w:r>
        <w:rPr>
          <w:sz w:val="20"/>
          <w:szCs w:val="20"/>
        </w:rPr>
        <w:t>s</w:t>
      </w:r>
      <w:r w:rsidRPr="00D64FE5">
        <w:rPr>
          <w:sz w:val="20"/>
          <w:szCs w:val="20"/>
        </w:rPr>
        <w:t>, or a</w:t>
      </w:r>
      <w:r>
        <w:rPr>
          <w:sz w:val="20"/>
          <w:szCs w:val="20"/>
        </w:rPr>
        <w:t>ny</w:t>
      </w:r>
      <w:r w:rsidRPr="00D64FE5">
        <w:rPr>
          <w:sz w:val="20"/>
          <w:szCs w:val="20"/>
        </w:rPr>
        <w:t xml:space="preserve"> combination of them. Parameters </w:t>
      </w:r>
      <w:r>
        <w:rPr>
          <w:sz w:val="20"/>
          <w:szCs w:val="20"/>
        </w:rPr>
        <w:t>can</w:t>
      </w:r>
      <w:r w:rsidRPr="00D64FE5">
        <w:rPr>
          <w:sz w:val="20"/>
          <w:szCs w:val="20"/>
        </w:rPr>
        <w:t xml:space="preserve"> be a single va</w:t>
      </w:r>
      <w:r>
        <w:rPr>
          <w:sz w:val="20"/>
          <w:szCs w:val="20"/>
        </w:rPr>
        <w:t>riable</w:t>
      </w:r>
      <w:r w:rsidRPr="00D64FE5">
        <w:rPr>
          <w:sz w:val="20"/>
          <w:szCs w:val="20"/>
        </w:rPr>
        <w:t xml:space="preserve">, an array, or </w:t>
      </w:r>
      <w:r w:rsidR="00FD1785">
        <w:rPr>
          <w:sz w:val="20"/>
          <w:szCs w:val="20"/>
        </w:rPr>
        <w:t xml:space="preserve">a </w:t>
      </w:r>
      <w:r w:rsidRPr="00D64FE5">
        <w:rPr>
          <w:sz w:val="20"/>
          <w:szCs w:val="20"/>
        </w:rPr>
        <w:t>tuple. From a child program you can access any variable from a previous (parent) program programmatically</w:t>
      </w:r>
      <w:r w:rsidR="00FD1785">
        <w:rPr>
          <w:sz w:val="20"/>
          <w:szCs w:val="20"/>
        </w:rPr>
        <w:t>.</w:t>
      </w:r>
    </w:p>
    <w:p w14:paraId="6E940590" w14:textId="39C34162" w:rsidR="00D64FE5" w:rsidRPr="00D64FE5" w:rsidRDefault="00FD1785" w:rsidP="00C8172F">
      <w:pPr>
        <w:pStyle w:val="BodyText"/>
        <w:rPr>
          <w:sz w:val="20"/>
          <w:szCs w:val="20"/>
          <w:lang w:val="en-CH"/>
        </w:rPr>
      </w:pPr>
      <w:r>
        <w:rPr>
          <w:sz w:val="20"/>
          <w:szCs w:val="20"/>
        </w:rPr>
        <w:t>Y</w:t>
      </w:r>
      <w:r w:rsidR="00D64FE5" w:rsidRPr="00D64FE5">
        <w:rPr>
          <w:sz w:val="20"/>
          <w:szCs w:val="20"/>
        </w:rPr>
        <w:t xml:space="preserve">ou </w:t>
      </w:r>
      <w:r>
        <w:rPr>
          <w:sz w:val="20"/>
          <w:szCs w:val="20"/>
        </w:rPr>
        <w:t>can also</w:t>
      </w:r>
      <w:r w:rsidR="00D64FE5" w:rsidRPr="00D64FE5">
        <w:rPr>
          <w:sz w:val="20"/>
          <w:szCs w:val="20"/>
        </w:rPr>
        <w:t xml:space="preserve"> return any value from child to parent programmatically.</w:t>
      </w:r>
    </w:p>
    <w:p w14:paraId="0FC56E7E" w14:textId="77777777" w:rsidR="00D64FE5" w:rsidRPr="00C11217" w:rsidRDefault="00D64FE5" w:rsidP="00C11217">
      <w:pPr>
        <w:pStyle w:val="BodyText"/>
        <w:rPr>
          <w:sz w:val="20"/>
          <w:szCs w:val="20"/>
          <w:lang w:val="en-CH"/>
        </w:rPr>
      </w:pPr>
    </w:p>
    <w:p w14:paraId="1C8E8CC7" w14:textId="46C30821" w:rsidR="005B4C16" w:rsidRDefault="001119DB" w:rsidP="0024324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In this article we are going to see how to use CHAIN/PARAM scripting commands in a C# project, taking as an example a WPF (Windows Presentation Foundation) project.</w:t>
      </w:r>
    </w:p>
    <w:p w14:paraId="7D7F6282" w14:textId="77777777" w:rsidR="003D587F" w:rsidRPr="00C35663" w:rsidRDefault="003D587F" w:rsidP="00243240">
      <w:pPr>
        <w:pStyle w:val="BodyText"/>
        <w:rPr>
          <w:sz w:val="20"/>
          <w:szCs w:val="20"/>
        </w:rPr>
      </w:pPr>
    </w:p>
    <w:p w14:paraId="015D327B" w14:textId="431BA31E" w:rsidR="003D587F" w:rsidRDefault="003D587F" w:rsidP="0024324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In addition to the CHAIN/PARAM functionality we are also going to take a look at ho</w:t>
      </w:r>
      <w:r w:rsidR="00C12C7D" w:rsidRPr="00C12C7D">
        <w:rPr>
          <w:sz w:val="20"/>
          <w:szCs w:val="20"/>
        </w:rPr>
        <w:t>w</w:t>
      </w:r>
      <w:r>
        <w:rPr>
          <w:sz w:val="20"/>
          <w:szCs w:val="20"/>
        </w:rPr>
        <w:t xml:space="preserve"> to use pointers in a scripting language.</w:t>
      </w:r>
    </w:p>
    <w:p w14:paraId="209689D6" w14:textId="16B94629" w:rsidR="00376243" w:rsidRDefault="00376243" w:rsidP="0024324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It’s important to note that usually the main piece of code is in a compiled language (C#). But only a part of the project is done in CSCS scripting. With an obvious benefit: you don’t have to re-compile anything if you change scripting code.</w:t>
      </w:r>
    </w:p>
    <w:p w14:paraId="4EFCBD88" w14:textId="77777777" w:rsidR="00376243" w:rsidRDefault="00376243" w:rsidP="00243240">
      <w:pPr>
        <w:pStyle w:val="BodyText"/>
        <w:rPr>
          <w:sz w:val="20"/>
          <w:szCs w:val="20"/>
        </w:rPr>
      </w:pPr>
    </w:p>
    <w:p w14:paraId="05D56030" w14:textId="164D9A88" w:rsidR="00376243" w:rsidRDefault="00376243" w:rsidP="0024324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Another </w:t>
      </w:r>
      <w:r w:rsidR="00EB66F8">
        <w:rPr>
          <w:sz w:val="20"/>
          <w:szCs w:val="20"/>
        </w:rPr>
        <w:t xml:space="preserve">benefit of scripting, that we have not discussed in our previous articles, is that you can load scripts, </w:t>
      </w:r>
      <w:proofErr w:type="spellStart"/>
      <w:r w:rsidR="00EB66F8">
        <w:rPr>
          <w:sz w:val="20"/>
          <w:szCs w:val="20"/>
        </w:rPr>
        <w:t>x</w:t>
      </w:r>
      <w:r w:rsidR="00C35663">
        <w:rPr>
          <w:sz w:val="20"/>
          <w:szCs w:val="20"/>
        </w:rPr>
        <w:t>a</w:t>
      </w:r>
      <w:r w:rsidR="00EB66F8">
        <w:rPr>
          <w:sz w:val="20"/>
          <w:szCs w:val="20"/>
        </w:rPr>
        <w:t>ml</w:t>
      </w:r>
      <w:proofErr w:type="spellEnd"/>
      <w:r w:rsidR="00EB66F8">
        <w:rPr>
          <w:sz w:val="20"/>
          <w:szCs w:val="20"/>
        </w:rPr>
        <w:t xml:space="preserve"> files, </w:t>
      </w:r>
      <w:r w:rsidR="00277FCC" w:rsidRPr="00277FCC">
        <w:rPr>
          <w:sz w:val="20"/>
          <w:szCs w:val="20"/>
        </w:rPr>
        <w:t>a</w:t>
      </w:r>
      <w:r w:rsidR="00277FCC">
        <w:rPr>
          <w:sz w:val="20"/>
          <w:szCs w:val="20"/>
        </w:rPr>
        <w:t xml:space="preserve">nd </w:t>
      </w:r>
      <w:r w:rsidR="00EB66F8">
        <w:rPr>
          <w:sz w:val="20"/>
          <w:szCs w:val="20"/>
        </w:rPr>
        <w:t>images on the fly from your server. This way you can get a new version of your client without a formal release! We are also going to show how to do this in this article.</w:t>
      </w:r>
    </w:p>
    <w:p w14:paraId="6F1F55DF" w14:textId="77777777" w:rsidR="004E1B25" w:rsidRPr="00674BC5" w:rsidRDefault="004E1B25" w:rsidP="00451C4F">
      <w:pPr>
        <w:pStyle w:val="BodyText"/>
        <w:rPr>
          <w:sz w:val="20"/>
          <w:szCs w:val="20"/>
        </w:rPr>
      </w:pPr>
    </w:p>
    <w:p w14:paraId="02FC54BC" w14:textId="31DD0E1C" w:rsidR="009540A2" w:rsidRDefault="009A6C81" w:rsidP="00451C4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Let’s start by looking at </w:t>
      </w:r>
      <w:r w:rsidR="009E4D57">
        <w:rPr>
          <w:sz w:val="20"/>
          <w:szCs w:val="20"/>
        </w:rPr>
        <w:t xml:space="preserve">definition of a Chain and how </w:t>
      </w:r>
      <w:r w:rsidR="00277FCC" w:rsidRPr="001C7387">
        <w:rPr>
          <w:sz w:val="20"/>
          <w:szCs w:val="20"/>
        </w:rPr>
        <w:t>C</w:t>
      </w:r>
      <w:r w:rsidR="009E4D57">
        <w:rPr>
          <w:sz w:val="20"/>
          <w:szCs w:val="20"/>
        </w:rPr>
        <w:t>hains can be used in scripting</w:t>
      </w:r>
      <w:r>
        <w:rPr>
          <w:sz w:val="20"/>
          <w:szCs w:val="20"/>
        </w:rPr>
        <w:t>.</w:t>
      </w:r>
    </w:p>
    <w:p w14:paraId="5D3F0149" w14:textId="09AA915A" w:rsidR="00D0577F" w:rsidRDefault="00D0577F" w:rsidP="00D0577F">
      <w:pPr>
        <w:pStyle w:val="Heading2"/>
      </w:pPr>
      <w:r w:rsidRPr="00D0577F">
        <w:t>Setting Up CSCS Scripting</w:t>
      </w:r>
      <w:r>
        <w:t xml:space="preserve"> Environment</w:t>
      </w:r>
    </w:p>
    <w:p w14:paraId="552146AD" w14:textId="77777777" w:rsidR="00D0577F" w:rsidRPr="00CA11C3" w:rsidRDefault="00D0577F" w:rsidP="00D0577F">
      <w:pPr>
        <w:pStyle w:val="BodyText"/>
        <w:rPr>
          <w:sz w:val="20"/>
          <w:szCs w:val="20"/>
        </w:rPr>
      </w:pPr>
    </w:p>
    <w:p w14:paraId="6AD4BD77" w14:textId="77777777" w:rsidR="001C7387" w:rsidRDefault="004869BC" w:rsidP="00D0577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Probably</w:t>
      </w:r>
      <w:r w:rsidRPr="004869BC">
        <w:rPr>
          <w:sz w:val="20"/>
          <w:szCs w:val="20"/>
        </w:rPr>
        <w:t xml:space="preserve"> the simplest way to start using CSCS scripting is to download the source code from GitHub (see </w:t>
      </w:r>
      <w:hyperlink r:id="rId15" w:history="1">
        <w:r w:rsidRPr="004869BC">
          <w:rPr>
            <w:rStyle w:val="Hyperlink"/>
            <w:sz w:val="20"/>
            <w:szCs w:val="20"/>
          </w:rPr>
          <w:t>https://github.com/vassilych/cscs</w:t>
        </w:r>
      </w:hyperlink>
      <w:r w:rsidRPr="004869BC">
        <w:rPr>
          <w:sz w:val="20"/>
          <w:szCs w:val="20"/>
        </w:rPr>
        <w:t>) and add the source code directly to your C# .NET project. The license lets you modify and use the code without restrictions.</w:t>
      </w:r>
    </w:p>
    <w:p w14:paraId="7BB7031F" w14:textId="77777777" w:rsidR="001C7387" w:rsidRDefault="001C7387" w:rsidP="00D0577F">
      <w:pPr>
        <w:pStyle w:val="BodyText"/>
        <w:rPr>
          <w:sz w:val="20"/>
          <w:szCs w:val="20"/>
        </w:rPr>
      </w:pPr>
    </w:p>
    <w:p w14:paraId="6C58A735" w14:textId="0DE8B6AA" w:rsidR="004869BC" w:rsidRDefault="0010307F" w:rsidP="00D0577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As an example of adding CSCS scripting to a WPF project, take a look at </w:t>
      </w:r>
      <w:hyperlink r:id="rId16" w:history="1">
        <w:r w:rsidRPr="00551C75">
          <w:rPr>
            <w:rStyle w:val="Hyperlink"/>
            <w:sz w:val="20"/>
            <w:szCs w:val="20"/>
          </w:rPr>
          <w:t>https://github.com/vassilych/cscs_wpf</w:t>
        </w:r>
      </w:hyperlink>
      <w:r w:rsidR="00FD298E" w:rsidRPr="004869BC">
        <w:rPr>
          <w:sz w:val="20"/>
          <w:szCs w:val="20"/>
        </w:rPr>
        <w:t>.</w:t>
      </w:r>
      <w:r w:rsidR="00FD298E">
        <w:rPr>
          <w:sz w:val="20"/>
          <w:szCs w:val="20"/>
        </w:rPr>
        <w:t xml:space="preserve"> </w:t>
      </w:r>
      <w:r w:rsidR="001C7387" w:rsidRPr="001C7387">
        <w:rPr>
          <w:sz w:val="20"/>
          <w:szCs w:val="20"/>
        </w:rPr>
        <w:t>This is al</w:t>
      </w:r>
      <w:r w:rsidR="001C7387">
        <w:rPr>
          <w:sz w:val="20"/>
          <w:szCs w:val="20"/>
        </w:rPr>
        <w:t xml:space="preserve">ready a preset WPF project with scripting added. </w:t>
      </w:r>
      <w:r w:rsidR="00FD298E">
        <w:rPr>
          <w:sz w:val="20"/>
          <w:szCs w:val="20"/>
        </w:rPr>
        <w:t>There you can also consult the full implementation of the functionality that we are going to see in this article.</w:t>
      </w:r>
    </w:p>
    <w:p w14:paraId="77CA0DE8" w14:textId="77777777" w:rsidR="00694467" w:rsidRDefault="00694467" w:rsidP="00D0577F">
      <w:pPr>
        <w:pStyle w:val="BodyText"/>
        <w:rPr>
          <w:sz w:val="20"/>
          <w:szCs w:val="20"/>
        </w:rPr>
      </w:pPr>
    </w:p>
    <w:p w14:paraId="7EFCCDB9" w14:textId="1FFC555C" w:rsidR="00694467" w:rsidRDefault="00694467" w:rsidP="00D0577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Take a look at a previous CODE Magazine article: </w:t>
      </w:r>
      <w:hyperlink r:id="rId17" w:history="1">
        <w:r w:rsidRPr="00694467">
          <w:rPr>
            <w:rStyle w:val="Hyperlink"/>
            <w:sz w:val="20"/>
            <w:szCs w:val="20"/>
          </w:rPr>
          <w:t>https://www.codemag.com/Article/2008081</w:t>
        </w:r>
      </w:hyperlink>
      <w:r>
        <w:rPr>
          <w:sz w:val="20"/>
          <w:szCs w:val="20"/>
        </w:rPr>
        <w:t>. It explains how to use WPF with CSCS scripting.</w:t>
      </w:r>
    </w:p>
    <w:p w14:paraId="021D3B36" w14:textId="77777777" w:rsidR="00185B5C" w:rsidRDefault="00185B5C" w:rsidP="00D0577F">
      <w:pPr>
        <w:pStyle w:val="BodyText"/>
        <w:rPr>
          <w:sz w:val="20"/>
          <w:szCs w:val="20"/>
        </w:rPr>
      </w:pPr>
    </w:p>
    <w:p w14:paraId="48A76EE3" w14:textId="2BB055FA" w:rsidR="00185B5C" w:rsidRPr="00C35663" w:rsidRDefault="00185B5C" w:rsidP="00D0577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Once you set up the project structure, we can explore the possibilities of the customized scripting, that we have not explored before.</w:t>
      </w:r>
    </w:p>
    <w:p w14:paraId="77ACB0F6" w14:textId="447B7189" w:rsidR="005E0082" w:rsidRDefault="003C189E" w:rsidP="005E0082">
      <w:pPr>
        <w:pStyle w:val="Heading2"/>
      </w:pPr>
      <w:r>
        <w:t xml:space="preserve">Using </w:t>
      </w:r>
      <w:r w:rsidR="009E4D57">
        <w:t>Chains</w:t>
      </w:r>
      <w:r>
        <w:t xml:space="preserve"> in Scripting</w:t>
      </w:r>
    </w:p>
    <w:p w14:paraId="0813234E" w14:textId="77777777" w:rsidR="00EA4D98" w:rsidRDefault="00EA4D98" w:rsidP="00EA4D98">
      <w:pPr>
        <w:pStyle w:val="BodyText"/>
        <w:rPr>
          <w:sz w:val="20"/>
          <w:szCs w:val="20"/>
        </w:rPr>
      </w:pPr>
    </w:p>
    <w:p w14:paraId="1906EC09" w14:textId="7DEAD28F" w:rsidR="00EA4D98" w:rsidRPr="00EA4D98" w:rsidRDefault="005852E3" w:rsidP="00EA4D98">
      <w:pPr>
        <w:pStyle w:val="BodyText"/>
      </w:pPr>
      <w:r>
        <w:rPr>
          <w:sz w:val="20"/>
          <w:szCs w:val="20"/>
        </w:rPr>
        <w:t>I</w:t>
      </w:r>
      <w:r w:rsidR="00EA4D98">
        <w:rPr>
          <w:sz w:val="20"/>
          <w:szCs w:val="20"/>
        </w:rPr>
        <w:t>n this section we are going</w:t>
      </w:r>
      <w:r w:rsidR="00EA4D98" w:rsidRPr="00EA4D98">
        <w:rPr>
          <w:sz w:val="20"/>
          <w:szCs w:val="20"/>
        </w:rPr>
        <w:t xml:space="preserve"> </w:t>
      </w:r>
      <w:r w:rsidR="00EA4D98">
        <w:rPr>
          <w:sz w:val="20"/>
          <w:szCs w:val="20"/>
        </w:rPr>
        <w:t>to see a cool feature of starting new scripts from a parent script.</w:t>
      </w:r>
      <w:r w:rsidR="000E50CD">
        <w:rPr>
          <w:sz w:val="20"/>
          <w:szCs w:val="20"/>
        </w:rPr>
        <w:t xml:space="preserve"> Also</w:t>
      </w:r>
      <w:r w:rsidR="008F3190" w:rsidRPr="00CB7DDD">
        <w:rPr>
          <w:sz w:val="20"/>
          <w:szCs w:val="20"/>
        </w:rPr>
        <w:t>,</w:t>
      </w:r>
      <w:r w:rsidR="000E50CD">
        <w:rPr>
          <w:sz w:val="20"/>
          <w:szCs w:val="20"/>
        </w:rPr>
        <w:t xml:space="preserve"> we are going to see how to pass parameters between them.</w:t>
      </w:r>
    </w:p>
    <w:p w14:paraId="0ECDB903" w14:textId="22FD21DD" w:rsidR="002D5C40" w:rsidRDefault="002D5C40" w:rsidP="002D5C40">
      <w:pPr>
        <w:pStyle w:val="Heading3"/>
      </w:pPr>
      <w:r>
        <w:t>Running Child Scripts in the Same Process Space</w:t>
      </w:r>
    </w:p>
    <w:p w14:paraId="1B6ADE0E" w14:textId="1A537575" w:rsidR="00ED7330" w:rsidRDefault="00ED7330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Pr="00ED7330">
        <w:rPr>
          <w:sz w:val="20"/>
          <w:szCs w:val="20"/>
        </w:rPr>
        <w:t xml:space="preserve">sample code for </w:t>
      </w:r>
      <w:r>
        <w:rPr>
          <w:sz w:val="20"/>
          <w:szCs w:val="20"/>
        </w:rPr>
        <w:t xml:space="preserve">a </w:t>
      </w:r>
      <w:r w:rsidRPr="00ED7330">
        <w:rPr>
          <w:sz w:val="20"/>
          <w:szCs w:val="20"/>
        </w:rPr>
        <w:t>simple CHAIN functionality</w:t>
      </w:r>
      <w:r>
        <w:rPr>
          <w:sz w:val="20"/>
          <w:szCs w:val="20"/>
        </w:rPr>
        <w:t xml:space="preserve"> is the following:</w:t>
      </w:r>
    </w:p>
    <w:p w14:paraId="5B4A71C5" w14:textId="77777777" w:rsidR="00E0425E" w:rsidRDefault="00E0425E" w:rsidP="00E0425E">
      <w:pPr>
        <w:pStyle w:val="BodyText"/>
        <w:rPr>
          <w:sz w:val="20"/>
          <w:szCs w:val="20"/>
        </w:rPr>
      </w:pPr>
    </w:p>
    <w:p w14:paraId="325EBF8E" w14:textId="5700F0F3" w:rsidR="00E0425E" w:rsidRPr="00E0425E" w:rsidRDefault="00E0425E" w:rsidP="00E0425E">
      <w:pPr>
        <w:pStyle w:val="CodeSnippet"/>
        <w:rPr>
          <w:color w:val="222222"/>
          <w:sz w:val="20"/>
          <w:szCs w:val="20"/>
        </w:rPr>
      </w:pPr>
      <w:r w:rsidRPr="00E0425E">
        <w:rPr>
          <w:color w:val="222222"/>
          <w:sz w:val="20"/>
          <w:szCs w:val="20"/>
        </w:rPr>
        <w:t>CHAIN "D:/scripts/scriptName.cscs";</w:t>
      </w:r>
    </w:p>
    <w:p w14:paraId="506C06B7" w14:textId="77777777" w:rsidR="00E0425E" w:rsidRPr="00ED7330" w:rsidRDefault="00E0425E" w:rsidP="00ED7330">
      <w:pPr>
        <w:pStyle w:val="BodyText"/>
        <w:rPr>
          <w:sz w:val="20"/>
          <w:szCs w:val="20"/>
        </w:rPr>
      </w:pPr>
    </w:p>
    <w:p w14:paraId="16E005A3" w14:textId="349CB8FA" w:rsidR="00541CF1" w:rsidRDefault="00541CF1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What this does is just to run the specified script and wait till it finishes.</w:t>
      </w:r>
    </w:p>
    <w:p w14:paraId="0AE41369" w14:textId="77777777" w:rsidR="00ED7330" w:rsidRDefault="00ED7330" w:rsidP="00ED7330">
      <w:pPr>
        <w:pStyle w:val="BodyText"/>
        <w:rPr>
          <w:sz w:val="20"/>
          <w:szCs w:val="20"/>
        </w:rPr>
      </w:pPr>
    </w:p>
    <w:p w14:paraId="466FE800" w14:textId="53F3CBF6" w:rsidR="00211A3D" w:rsidRDefault="00211A3D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We can also specify the default scripts folder in the</w:t>
      </w:r>
      <w:r w:rsidR="006A012F">
        <w:rPr>
          <w:sz w:val="20"/>
          <w:szCs w:val="20"/>
        </w:rPr>
        <w:t xml:space="preserve"> standard C# project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appSettings</w:t>
      </w:r>
      <w:proofErr w:type="spellEnd"/>
      <w:r w:rsidR="006A012F">
        <w:rPr>
          <w:sz w:val="20"/>
          <w:szCs w:val="20"/>
        </w:rPr>
        <w:t xml:space="preserve"> configuration file</w:t>
      </w:r>
      <w:r w:rsidR="009651F0">
        <w:rPr>
          <w:sz w:val="20"/>
          <w:szCs w:val="20"/>
        </w:rPr>
        <w:t xml:space="preserve"> (.config)</w:t>
      </w:r>
      <w:r w:rsidR="006A012F">
        <w:rPr>
          <w:sz w:val="20"/>
          <w:szCs w:val="20"/>
        </w:rPr>
        <w:t>.</w:t>
      </w:r>
    </w:p>
    <w:p w14:paraId="06F4D4E4" w14:textId="779FF4E0" w:rsidR="006A012F" w:rsidRDefault="006A012F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Here is an example:</w:t>
      </w:r>
    </w:p>
    <w:p w14:paraId="3ECD3EDE" w14:textId="77777777" w:rsidR="00867513" w:rsidRDefault="00867513" w:rsidP="00867513">
      <w:pPr>
        <w:pStyle w:val="BodyText"/>
        <w:rPr>
          <w:sz w:val="20"/>
          <w:szCs w:val="20"/>
        </w:rPr>
      </w:pPr>
    </w:p>
    <w:p w14:paraId="62F1A53C" w14:textId="531A18F3" w:rsidR="00867513" w:rsidRPr="00394CB5" w:rsidRDefault="00867513" w:rsidP="00867513">
      <w:pPr>
        <w:pStyle w:val="CodeSnippet"/>
        <w:rPr>
          <w:rFonts w:cs="Consolas"/>
          <w:color w:val="222222"/>
          <w:sz w:val="20"/>
          <w:szCs w:val="20"/>
        </w:rPr>
      </w:pPr>
      <w:r w:rsidRPr="00ED7330">
        <w:rPr>
          <w:rFonts w:cs="Consolas"/>
          <w:sz w:val="20"/>
          <w:szCs w:val="20"/>
        </w:rPr>
        <w:t>&lt;add key="ScriptsPath" value="D:/scripts/"/&gt;</w:t>
      </w:r>
    </w:p>
    <w:p w14:paraId="725FD6C1" w14:textId="77777777" w:rsidR="006A012F" w:rsidRDefault="006A012F" w:rsidP="00ED7330">
      <w:pPr>
        <w:pStyle w:val="BodyText"/>
        <w:rPr>
          <w:sz w:val="20"/>
          <w:szCs w:val="20"/>
        </w:rPr>
      </w:pPr>
    </w:p>
    <w:p w14:paraId="50CC9B7E" w14:textId="5EF86539" w:rsidR="00394CB5" w:rsidRDefault="00394CB5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In this case you can use the path above </w:t>
      </w:r>
      <w:r w:rsidR="006E4B70">
        <w:rPr>
          <w:sz w:val="20"/>
          <w:szCs w:val="20"/>
        </w:rPr>
        <w:t xml:space="preserve">with </w:t>
      </w:r>
      <w:r>
        <w:rPr>
          <w:sz w:val="20"/>
          <w:szCs w:val="20"/>
        </w:rPr>
        <w:t xml:space="preserve">the special </w:t>
      </w:r>
      <w:proofErr w:type="spellStart"/>
      <w:proofErr w:type="gramStart"/>
      <w:r>
        <w:rPr>
          <w:sz w:val="20"/>
          <w:szCs w:val="20"/>
        </w:rPr>
        <w:t>tpath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  <w:r w:rsidR="006E4B70">
        <w:rPr>
          <w:sz w:val="20"/>
          <w:szCs w:val="20"/>
        </w:rPr>
        <w:t xml:space="preserve"> </w:t>
      </w:r>
      <w:r>
        <w:rPr>
          <w:sz w:val="20"/>
          <w:szCs w:val="20"/>
        </w:rPr>
        <w:t>function:</w:t>
      </w:r>
    </w:p>
    <w:p w14:paraId="2CEF10B0" w14:textId="77777777" w:rsidR="00394CB5" w:rsidRDefault="00394CB5" w:rsidP="00394CB5">
      <w:pPr>
        <w:pStyle w:val="BodyText"/>
        <w:rPr>
          <w:sz w:val="20"/>
          <w:szCs w:val="20"/>
        </w:rPr>
      </w:pPr>
    </w:p>
    <w:p w14:paraId="6A5FF0C0" w14:textId="09F5D010" w:rsidR="00394CB5" w:rsidRPr="00394CB5" w:rsidRDefault="00394CB5" w:rsidP="00394CB5">
      <w:pPr>
        <w:pStyle w:val="CodeSnippet"/>
        <w:rPr>
          <w:rFonts w:cs="Consolas"/>
          <w:color w:val="222222"/>
          <w:sz w:val="20"/>
          <w:szCs w:val="20"/>
        </w:rPr>
      </w:pPr>
      <w:r w:rsidRPr="00ED7330">
        <w:rPr>
          <w:rFonts w:cs="Consolas"/>
          <w:sz w:val="20"/>
          <w:szCs w:val="20"/>
        </w:rPr>
        <w:t>CHAIN tpath()+"scriptName.cscs";</w:t>
      </w:r>
    </w:p>
    <w:p w14:paraId="4A875233" w14:textId="77777777" w:rsidR="006E4B70" w:rsidRDefault="006E4B70" w:rsidP="00ED7330">
      <w:pPr>
        <w:pStyle w:val="BodyText"/>
        <w:rPr>
          <w:sz w:val="20"/>
          <w:szCs w:val="20"/>
        </w:rPr>
      </w:pPr>
    </w:p>
    <w:p w14:paraId="5FDA1D1C" w14:textId="769A215A" w:rsidR="00ED7330" w:rsidRDefault="006E4B70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proofErr w:type="gramStart"/>
      <w:r w:rsidR="00ED7330" w:rsidRPr="00ED7330">
        <w:rPr>
          <w:sz w:val="20"/>
          <w:szCs w:val="20"/>
        </w:rPr>
        <w:t>tpath</w:t>
      </w:r>
      <w:proofErr w:type="spellEnd"/>
      <w:r w:rsidR="00ED7330" w:rsidRPr="00ED7330">
        <w:rPr>
          <w:sz w:val="20"/>
          <w:szCs w:val="20"/>
        </w:rPr>
        <w:t>(</w:t>
      </w:r>
      <w:proofErr w:type="gramEnd"/>
      <w:r w:rsidR="00ED7330" w:rsidRPr="00ED7330">
        <w:rPr>
          <w:sz w:val="20"/>
          <w:szCs w:val="20"/>
        </w:rPr>
        <w:t xml:space="preserve">) is </w:t>
      </w:r>
      <w:r>
        <w:rPr>
          <w:sz w:val="20"/>
          <w:szCs w:val="20"/>
        </w:rPr>
        <w:t xml:space="preserve">a CSCS </w:t>
      </w:r>
      <w:r w:rsidR="00ED7330" w:rsidRPr="00ED7330">
        <w:rPr>
          <w:sz w:val="20"/>
          <w:szCs w:val="20"/>
        </w:rPr>
        <w:t xml:space="preserve">function that will return </w:t>
      </w:r>
      <w:r>
        <w:rPr>
          <w:sz w:val="20"/>
          <w:szCs w:val="20"/>
        </w:rPr>
        <w:t>the corresponding</w:t>
      </w:r>
      <w:r w:rsidR="00CB7DDD" w:rsidRPr="00CB7DDD">
        <w:rPr>
          <w:sz w:val="20"/>
          <w:szCs w:val="20"/>
        </w:rPr>
        <w:t xml:space="preserve"> </w:t>
      </w:r>
      <w:r w:rsidR="00CB7DDD" w:rsidRPr="00ED7330">
        <w:rPr>
          <w:sz w:val="20"/>
          <w:szCs w:val="20"/>
          <w:lang w:val="en-CH"/>
        </w:rPr>
        <w:t>"ScriptsPath"</w:t>
      </w:r>
      <w:r>
        <w:rPr>
          <w:sz w:val="20"/>
          <w:szCs w:val="20"/>
        </w:rPr>
        <w:t xml:space="preserve"> </w:t>
      </w:r>
      <w:r w:rsidR="00ED7330" w:rsidRPr="00ED7330">
        <w:rPr>
          <w:sz w:val="20"/>
          <w:szCs w:val="20"/>
        </w:rPr>
        <w:t>path from the config file</w:t>
      </w:r>
      <w:r>
        <w:rPr>
          <w:sz w:val="20"/>
          <w:szCs w:val="20"/>
        </w:rPr>
        <w:t>).</w:t>
      </w:r>
    </w:p>
    <w:p w14:paraId="5E28E4C9" w14:textId="72C8B0D5" w:rsidR="00A02703" w:rsidRPr="00ED7330" w:rsidRDefault="00A02703" w:rsidP="00ED733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Note that the spaces are not allowed inside of an argument (e.g., in </w:t>
      </w:r>
      <w:proofErr w:type="spellStart"/>
      <w:proofErr w:type="gramStart"/>
      <w:r w:rsidRPr="00A02703">
        <w:rPr>
          <w:sz w:val="20"/>
          <w:szCs w:val="20"/>
        </w:rPr>
        <w:t>tpath</w:t>
      </w:r>
      <w:proofErr w:type="spellEnd"/>
      <w:r w:rsidRPr="00A02703">
        <w:rPr>
          <w:sz w:val="20"/>
          <w:szCs w:val="20"/>
        </w:rPr>
        <w:t>(</w:t>
      </w:r>
      <w:proofErr w:type="gramEnd"/>
      <w:r w:rsidRPr="00A02703">
        <w:rPr>
          <w:sz w:val="20"/>
          <w:szCs w:val="20"/>
        </w:rPr>
        <w:t>)+"</w:t>
      </w:r>
      <w:proofErr w:type="spellStart"/>
      <w:r w:rsidRPr="00A02703">
        <w:rPr>
          <w:sz w:val="20"/>
          <w:szCs w:val="20"/>
        </w:rPr>
        <w:t>scriptName.cscs</w:t>
      </w:r>
      <w:proofErr w:type="spellEnd"/>
      <w:r w:rsidRPr="00A02703">
        <w:rPr>
          <w:sz w:val="20"/>
          <w:szCs w:val="20"/>
        </w:rPr>
        <w:t>"</w:t>
      </w:r>
      <w:r>
        <w:rPr>
          <w:sz w:val="20"/>
          <w:szCs w:val="20"/>
        </w:rPr>
        <w:t>) because the spaces are the argument separators (as you will see in examples below).</w:t>
      </w:r>
    </w:p>
    <w:p w14:paraId="370DB6A4" w14:textId="77777777" w:rsidR="005E0082" w:rsidRDefault="005E0082" w:rsidP="005E0082">
      <w:pPr>
        <w:pStyle w:val="BodyText"/>
        <w:rPr>
          <w:sz w:val="20"/>
          <w:szCs w:val="20"/>
        </w:rPr>
      </w:pPr>
    </w:p>
    <w:p w14:paraId="791EE8EF" w14:textId="69D2D29A" w:rsidR="008C151F" w:rsidRDefault="008C151F" w:rsidP="008C151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</w:t>
      </w:r>
      <w:r w:rsidRPr="008C151F">
        <w:rPr>
          <w:sz w:val="20"/>
          <w:szCs w:val="20"/>
        </w:rPr>
        <w:t xml:space="preserve">e can </w:t>
      </w:r>
      <w:r>
        <w:rPr>
          <w:sz w:val="20"/>
          <w:szCs w:val="20"/>
        </w:rPr>
        <w:t xml:space="preserve">also </w:t>
      </w:r>
      <w:r w:rsidRPr="008C151F">
        <w:rPr>
          <w:sz w:val="20"/>
          <w:szCs w:val="20"/>
        </w:rPr>
        <w:t>provide parameters for the chained-to script in a simple way:</w:t>
      </w:r>
    </w:p>
    <w:p w14:paraId="338F9085" w14:textId="77777777" w:rsidR="008C151F" w:rsidRDefault="008C151F" w:rsidP="008C151F">
      <w:pPr>
        <w:pStyle w:val="BodyText"/>
        <w:rPr>
          <w:sz w:val="20"/>
          <w:szCs w:val="20"/>
        </w:rPr>
      </w:pPr>
    </w:p>
    <w:p w14:paraId="25A7FDA2" w14:textId="597130ED" w:rsidR="008C151F" w:rsidRPr="00394CB5" w:rsidRDefault="008C151F" w:rsidP="008C151F">
      <w:pPr>
        <w:pStyle w:val="CodeSnippet"/>
        <w:rPr>
          <w:rFonts w:cs="Consolas"/>
          <w:color w:val="222222"/>
          <w:sz w:val="20"/>
          <w:szCs w:val="20"/>
        </w:rPr>
      </w:pPr>
      <w:r w:rsidRPr="00ED7330">
        <w:rPr>
          <w:rFonts w:cs="Consolas"/>
          <w:sz w:val="20"/>
          <w:szCs w:val="20"/>
        </w:rPr>
        <w:t>CHAIN "scriptName.cscs"</w:t>
      </w:r>
      <w:r>
        <w:rPr>
          <w:rFonts w:cs="Consolas"/>
          <w:sz w:val="20"/>
          <w:szCs w:val="20"/>
        </w:rPr>
        <w:t xml:space="preserve"> WITH arg1 arg2 arg3</w:t>
      </w:r>
      <w:r w:rsidRPr="00ED7330">
        <w:rPr>
          <w:rFonts w:cs="Consolas"/>
          <w:sz w:val="20"/>
          <w:szCs w:val="20"/>
        </w:rPr>
        <w:t>;</w:t>
      </w:r>
    </w:p>
    <w:p w14:paraId="1E9775D1" w14:textId="77777777" w:rsidR="008C151F" w:rsidRDefault="008C151F" w:rsidP="008C151F">
      <w:pPr>
        <w:pStyle w:val="BodyText"/>
        <w:rPr>
          <w:sz w:val="20"/>
          <w:szCs w:val="20"/>
        </w:rPr>
      </w:pPr>
    </w:p>
    <w:p w14:paraId="3D809EED" w14:textId="5281F7E6" w:rsidR="008C151F" w:rsidRDefault="008C151F" w:rsidP="008C151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235B9DAE" w14:textId="77777777" w:rsidR="008C151F" w:rsidRDefault="008C151F" w:rsidP="008C151F">
      <w:pPr>
        <w:pStyle w:val="BodyText"/>
        <w:rPr>
          <w:sz w:val="20"/>
          <w:szCs w:val="20"/>
        </w:rPr>
      </w:pPr>
    </w:p>
    <w:p w14:paraId="0CBCE040" w14:textId="46324717" w:rsidR="008C151F" w:rsidRPr="00394CB5" w:rsidRDefault="008C151F" w:rsidP="008C151F">
      <w:pPr>
        <w:pStyle w:val="CodeSnippet"/>
        <w:rPr>
          <w:rFonts w:cs="Consolas"/>
          <w:color w:val="222222"/>
          <w:sz w:val="20"/>
          <w:szCs w:val="20"/>
        </w:rPr>
      </w:pPr>
      <w:r w:rsidRPr="00ED7330">
        <w:rPr>
          <w:rFonts w:cs="Consolas"/>
          <w:sz w:val="20"/>
          <w:szCs w:val="20"/>
        </w:rPr>
        <w:lastRenderedPageBreak/>
        <w:t>CHAIN tpath()+"scriptName.cscs"</w:t>
      </w:r>
      <w:r>
        <w:rPr>
          <w:rFonts w:cs="Consolas"/>
          <w:sz w:val="20"/>
          <w:szCs w:val="20"/>
        </w:rPr>
        <w:t xml:space="preserve"> WITH </w:t>
      </w:r>
      <w:r w:rsidRPr="008C151F">
        <w:rPr>
          <w:rFonts w:cs="Consolas"/>
          <w:sz w:val="20"/>
          <w:szCs w:val="20"/>
        </w:rPr>
        <w:t>"</w:t>
      </w:r>
      <w:r>
        <w:rPr>
          <w:rFonts w:cs="Consolas"/>
          <w:sz w:val="20"/>
          <w:szCs w:val="20"/>
        </w:rPr>
        <w:t>string</w:t>
      </w:r>
      <w:r w:rsidRPr="008C151F">
        <w:rPr>
          <w:rFonts w:cs="Consolas"/>
          <w:sz w:val="20"/>
          <w:szCs w:val="20"/>
        </w:rPr>
        <w:t>1" variable2 userFunction(</w:t>
      </w:r>
      <w:r>
        <w:rPr>
          <w:rFonts w:cs="Consolas"/>
          <w:sz w:val="20"/>
          <w:szCs w:val="20"/>
        </w:rPr>
        <w:t>arg</w:t>
      </w:r>
      <w:r w:rsidRPr="008C151F">
        <w:rPr>
          <w:rFonts w:cs="Consolas"/>
          <w:sz w:val="20"/>
          <w:szCs w:val="20"/>
        </w:rPr>
        <w:t>)</w:t>
      </w:r>
      <w:r w:rsidRPr="00ED7330">
        <w:rPr>
          <w:rFonts w:cs="Consolas"/>
          <w:sz w:val="20"/>
          <w:szCs w:val="20"/>
        </w:rPr>
        <w:t>;</w:t>
      </w:r>
    </w:p>
    <w:p w14:paraId="44F3A807" w14:textId="77777777" w:rsidR="008C151F" w:rsidRPr="008C151F" w:rsidRDefault="008C151F" w:rsidP="008C151F">
      <w:pPr>
        <w:pStyle w:val="BodyText"/>
        <w:rPr>
          <w:sz w:val="20"/>
          <w:szCs w:val="20"/>
        </w:rPr>
      </w:pPr>
    </w:p>
    <w:p w14:paraId="4797BDDD" w14:textId="77777777" w:rsidR="008C151F" w:rsidRPr="008C151F" w:rsidRDefault="008C151F" w:rsidP="008C151F">
      <w:pPr>
        <w:pStyle w:val="BodyText"/>
        <w:rPr>
          <w:sz w:val="20"/>
          <w:szCs w:val="20"/>
        </w:rPr>
      </w:pPr>
    </w:p>
    <w:p w14:paraId="60DCF937" w14:textId="4607C677" w:rsidR="008C151F" w:rsidRPr="008C151F" w:rsidRDefault="00CB7DDD" w:rsidP="008C151F">
      <w:pPr>
        <w:pStyle w:val="BodyText"/>
        <w:rPr>
          <w:sz w:val="20"/>
          <w:szCs w:val="20"/>
        </w:rPr>
      </w:pPr>
      <w:r w:rsidRPr="00CB7DDD">
        <w:rPr>
          <w:sz w:val="20"/>
          <w:szCs w:val="20"/>
        </w:rPr>
        <w:t>H</w:t>
      </w:r>
      <w:r w:rsidR="0021493D">
        <w:rPr>
          <w:sz w:val="20"/>
          <w:szCs w:val="20"/>
        </w:rPr>
        <w:t>ere strin</w:t>
      </w:r>
      <w:r w:rsidR="008C151F" w:rsidRPr="008C151F">
        <w:rPr>
          <w:sz w:val="20"/>
          <w:szCs w:val="20"/>
        </w:rPr>
        <w:t xml:space="preserve">g1 is a </w:t>
      </w:r>
      <w:r w:rsidRPr="00CB7DDD">
        <w:rPr>
          <w:sz w:val="20"/>
          <w:szCs w:val="20"/>
        </w:rPr>
        <w:t>s</w:t>
      </w:r>
      <w:r>
        <w:rPr>
          <w:sz w:val="20"/>
          <w:szCs w:val="20"/>
        </w:rPr>
        <w:t xml:space="preserve">tring </w:t>
      </w:r>
      <w:r w:rsidR="008C151F" w:rsidRPr="008C151F">
        <w:rPr>
          <w:sz w:val="20"/>
          <w:szCs w:val="20"/>
        </w:rPr>
        <w:t>constant</w:t>
      </w:r>
      <w:r w:rsidR="0021493D">
        <w:rPr>
          <w:sz w:val="20"/>
          <w:szCs w:val="20"/>
        </w:rPr>
        <w:t xml:space="preserve">, </w:t>
      </w:r>
      <w:r w:rsidR="008C151F" w:rsidRPr="008C151F">
        <w:rPr>
          <w:sz w:val="20"/>
          <w:szCs w:val="20"/>
        </w:rPr>
        <w:t xml:space="preserve">variable2 can be variable of any type, and it may be even </w:t>
      </w:r>
      <w:r w:rsidR="007F39C2" w:rsidRPr="007F39C2">
        <w:rPr>
          <w:sz w:val="20"/>
          <w:szCs w:val="20"/>
        </w:rPr>
        <w:t>an</w:t>
      </w:r>
      <w:r w:rsidR="007F39C2">
        <w:rPr>
          <w:sz w:val="20"/>
          <w:szCs w:val="20"/>
        </w:rPr>
        <w:t xml:space="preserve"> </w:t>
      </w:r>
      <w:r w:rsidR="008C151F" w:rsidRPr="008C151F">
        <w:rPr>
          <w:sz w:val="20"/>
          <w:szCs w:val="20"/>
        </w:rPr>
        <w:t>array variable of any size</w:t>
      </w:r>
      <w:r w:rsidR="0021493D">
        <w:rPr>
          <w:sz w:val="20"/>
          <w:szCs w:val="20"/>
        </w:rPr>
        <w:t>.</w:t>
      </w:r>
    </w:p>
    <w:p w14:paraId="18519C68" w14:textId="461A86A3" w:rsidR="008C151F" w:rsidRPr="008C151F" w:rsidRDefault="008C151F" w:rsidP="008C151F">
      <w:pPr>
        <w:pStyle w:val="BodyText"/>
        <w:rPr>
          <w:sz w:val="20"/>
          <w:szCs w:val="20"/>
        </w:rPr>
      </w:pPr>
      <w:proofErr w:type="spellStart"/>
      <w:proofErr w:type="gramStart"/>
      <w:r w:rsidRPr="008C151F">
        <w:rPr>
          <w:sz w:val="20"/>
          <w:szCs w:val="20"/>
        </w:rPr>
        <w:t>userFunction</w:t>
      </w:r>
      <w:proofErr w:type="spellEnd"/>
      <w:r w:rsidR="0021493D">
        <w:rPr>
          <w:sz w:val="20"/>
          <w:szCs w:val="20"/>
        </w:rPr>
        <w:t>(</w:t>
      </w:r>
      <w:proofErr w:type="gramEnd"/>
      <w:r w:rsidR="0021493D">
        <w:rPr>
          <w:sz w:val="20"/>
          <w:szCs w:val="20"/>
        </w:rPr>
        <w:t>)</w:t>
      </w:r>
      <w:r w:rsidRPr="008C151F">
        <w:rPr>
          <w:sz w:val="20"/>
          <w:szCs w:val="20"/>
        </w:rPr>
        <w:t xml:space="preserve"> </w:t>
      </w:r>
      <w:r w:rsidR="0021493D">
        <w:rPr>
          <w:sz w:val="20"/>
          <w:szCs w:val="20"/>
        </w:rPr>
        <w:t>can be any user defined</w:t>
      </w:r>
      <w:r w:rsidRPr="008C151F">
        <w:rPr>
          <w:sz w:val="20"/>
          <w:szCs w:val="20"/>
        </w:rPr>
        <w:t xml:space="preserve"> function</w:t>
      </w:r>
      <w:r w:rsidR="0021493D">
        <w:rPr>
          <w:sz w:val="20"/>
          <w:szCs w:val="20"/>
        </w:rPr>
        <w:t>.</w:t>
      </w:r>
    </w:p>
    <w:p w14:paraId="7184BD6B" w14:textId="77777777" w:rsidR="006E4B70" w:rsidRPr="00C35663" w:rsidRDefault="006E4B70" w:rsidP="005E0082">
      <w:pPr>
        <w:pStyle w:val="BodyText"/>
        <w:rPr>
          <w:sz w:val="20"/>
          <w:szCs w:val="20"/>
        </w:rPr>
      </w:pPr>
    </w:p>
    <w:p w14:paraId="74B3B5B0" w14:textId="71E5F657" w:rsidR="002D5C40" w:rsidRDefault="002D5C40" w:rsidP="002D5C40">
      <w:pPr>
        <w:pStyle w:val="Heading3"/>
      </w:pPr>
      <w:r>
        <w:t>Running Child Scripts in a New Process Space</w:t>
      </w:r>
    </w:p>
    <w:p w14:paraId="2C6084B2" w14:textId="75EB2A0E" w:rsidR="002D5C40" w:rsidRDefault="002D5C40" w:rsidP="002D5C40">
      <w:pPr>
        <w:pStyle w:val="BodyText"/>
        <w:rPr>
          <w:sz w:val="20"/>
          <w:szCs w:val="20"/>
        </w:rPr>
      </w:pPr>
      <w:r w:rsidRPr="002D5C40">
        <w:rPr>
          <w:sz w:val="20"/>
          <w:szCs w:val="20"/>
        </w:rPr>
        <w:t>All chained</w:t>
      </w:r>
      <w:r w:rsidR="00EA4D98">
        <w:rPr>
          <w:sz w:val="20"/>
          <w:szCs w:val="20"/>
        </w:rPr>
        <w:t xml:space="preserve"> (child)</w:t>
      </w:r>
      <w:r w:rsidRPr="002D5C40">
        <w:rPr>
          <w:sz w:val="20"/>
          <w:szCs w:val="20"/>
        </w:rPr>
        <w:t xml:space="preserve"> scripts </w:t>
      </w:r>
      <w:r w:rsidR="00EA4D98">
        <w:rPr>
          <w:sz w:val="20"/>
          <w:szCs w:val="20"/>
        </w:rPr>
        <w:t>in the previous section will be</w:t>
      </w:r>
      <w:r w:rsidRPr="002D5C40">
        <w:rPr>
          <w:sz w:val="20"/>
          <w:szCs w:val="20"/>
        </w:rPr>
        <w:t xml:space="preserve"> run</w:t>
      </w:r>
      <w:r w:rsidR="000F48C2">
        <w:rPr>
          <w:sz w:val="20"/>
          <w:szCs w:val="20"/>
        </w:rPr>
        <w:t>ning</w:t>
      </w:r>
      <w:r w:rsidRPr="002D5C40">
        <w:rPr>
          <w:sz w:val="20"/>
          <w:szCs w:val="20"/>
        </w:rPr>
        <w:t xml:space="preserve"> in the same process</w:t>
      </w:r>
      <w:r>
        <w:rPr>
          <w:sz w:val="20"/>
          <w:szCs w:val="20"/>
        </w:rPr>
        <w:t xml:space="preserve"> space</w:t>
      </w:r>
      <w:r w:rsidRPr="002D5C40">
        <w:rPr>
          <w:sz w:val="20"/>
          <w:szCs w:val="20"/>
        </w:rPr>
        <w:t>. If you want to run the script in another process</w:t>
      </w:r>
      <w:r>
        <w:rPr>
          <w:sz w:val="20"/>
          <w:szCs w:val="20"/>
        </w:rPr>
        <w:t>,</w:t>
      </w:r>
      <w:r w:rsidRPr="002D5C40">
        <w:rPr>
          <w:sz w:val="20"/>
          <w:szCs w:val="20"/>
        </w:rPr>
        <w:t xml:space="preserve"> there is another syntax of </w:t>
      </w:r>
      <w:r w:rsidR="00EA4D98">
        <w:rPr>
          <w:sz w:val="20"/>
          <w:szCs w:val="20"/>
        </w:rPr>
        <w:t>the CHAIN</w:t>
      </w:r>
      <w:r w:rsidRPr="002D5C40">
        <w:rPr>
          <w:sz w:val="20"/>
          <w:szCs w:val="20"/>
        </w:rPr>
        <w:t xml:space="preserve"> command:</w:t>
      </w:r>
    </w:p>
    <w:p w14:paraId="516B2C60" w14:textId="77777777" w:rsidR="00EA4D98" w:rsidRDefault="00EA4D98" w:rsidP="002D5C40">
      <w:pPr>
        <w:pStyle w:val="BodyText"/>
        <w:rPr>
          <w:sz w:val="20"/>
          <w:szCs w:val="20"/>
        </w:rPr>
      </w:pPr>
    </w:p>
    <w:p w14:paraId="4680302D" w14:textId="4BC942C0" w:rsidR="00574D81" w:rsidRDefault="00EA4D98" w:rsidP="00EA4D98">
      <w:pPr>
        <w:pStyle w:val="CodeSnippet"/>
        <w:rPr>
          <w:rFonts w:cs="Consolas"/>
          <w:sz w:val="20"/>
          <w:szCs w:val="20"/>
        </w:rPr>
      </w:pPr>
      <w:r w:rsidRPr="00EA4D98">
        <w:rPr>
          <w:rFonts w:cs="Consolas"/>
          <w:sz w:val="20"/>
          <w:szCs w:val="20"/>
        </w:rPr>
        <w:t>CHAIN tpath()+"scriptName.cscs" NEWRUNTIME WITH</w:t>
      </w:r>
    </w:p>
    <w:p w14:paraId="1C049712" w14:textId="00514D65" w:rsidR="00EA4D98" w:rsidRPr="00EA4D98" w:rsidRDefault="00574D81" w:rsidP="00EA4D98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 xml:space="preserve">     </w:t>
      </w:r>
      <w:r w:rsidR="00EA4D98" w:rsidRPr="00EA4D98">
        <w:rPr>
          <w:rFonts w:cs="Consolas"/>
          <w:sz w:val="20"/>
          <w:szCs w:val="20"/>
        </w:rPr>
        <w:t xml:space="preserve"> "arg1" "arg2" "arg3" "arg4";</w:t>
      </w:r>
    </w:p>
    <w:p w14:paraId="5B3D37E5" w14:textId="77777777" w:rsidR="00EA4D98" w:rsidRDefault="00EA4D98" w:rsidP="00EA4D98">
      <w:pPr>
        <w:pStyle w:val="BodyText"/>
        <w:rPr>
          <w:sz w:val="20"/>
          <w:szCs w:val="20"/>
        </w:rPr>
      </w:pPr>
    </w:p>
    <w:p w14:paraId="003F31FB" w14:textId="77777777" w:rsidR="00EA4D98" w:rsidRPr="002D5C40" w:rsidRDefault="00EA4D98" w:rsidP="002D5C40">
      <w:pPr>
        <w:pStyle w:val="BodyText"/>
        <w:rPr>
          <w:sz w:val="20"/>
          <w:szCs w:val="20"/>
        </w:rPr>
      </w:pPr>
    </w:p>
    <w:p w14:paraId="6B8A394F" w14:textId="4C4002FE" w:rsidR="002D5C40" w:rsidRDefault="00334ACA" w:rsidP="002D5C40">
      <w:pPr>
        <w:pStyle w:val="BodyText"/>
        <w:rPr>
          <w:sz w:val="20"/>
          <w:szCs w:val="20"/>
        </w:rPr>
      </w:pPr>
      <w:r w:rsidRPr="00334ACA">
        <w:rPr>
          <w:sz w:val="20"/>
          <w:szCs w:val="20"/>
        </w:rPr>
        <w:t>In the command a</w:t>
      </w:r>
      <w:r w:rsidR="002E5FFD">
        <w:rPr>
          <w:sz w:val="20"/>
          <w:szCs w:val="20"/>
        </w:rPr>
        <w:t>bove</w:t>
      </w:r>
      <w:r w:rsidRPr="00334ACA">
        <w:rPr>
          <w:sz w:val="20"/>
          <w:szCs w:val="20"/>
        </w:rPr>
        <w:t>,</w:t>
      </w:r>
      <w:r w:rsidR="002E5FFD">
        <w:rPr>
          <w:sz w:val="20"/>
          <w:szCs w:val="20"/>
        </w:rPr>
        <w:t xml:space="preserve"> the</w:t>
      </w:r>
      <w:r w:rsidR="002D5C40" w:rsidRPr="002D5C40">
        <w:rPr>
          <w:sz w:val="20"/>
          <w:szCs w:val="20"/>
        </w:rPr>
        <w:t xml:space="preserve"> NEWRUNTIME </w:t>
      </w:r>
      <w:r w:rsidR="002E5FFD">
        <w:rPr>
          <w:sz w:val="20"/>
          <w:szCs w:val="20"/>
        </w:rPr>
        <w:t>keyword tells the interpreter to run</w:t>
      </w:r>
      <w:r w:rsidR="002D5C40" w:rsidRPr="002D5C40">
        <w:rPr>
          <w:sz w:val="20"/>
          <w:szCs w:val="20"/>
        </w:rPr>
        <w:t xml:space="preserve"> the script in another process.</w:t>
      </w:r>
    </w:p>
    <w:p w14:paraId="3377BF84" w14:textId="1DCD63A5" w:rsidR="000F48C2" w:rsidRPr="002D5C40" w:rsidRDefault="000F48C2" w:rsidP="002D5C4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Later </w:t>
      </w:r>
      <w:r w:rsidR="006366D6">
        <w:rPr>
          <w:sz w:val="20"/>
          <w:szCs w:val="20"/>
        </w:rPr>
        <w:t>on,</w:t>
      </w:r>
      <w:r>
        <w:rPr>
          <w:sz w:val="20"/>
          <w:szCs w:val="20"/>
        </w:rPr>
        <w:t xml:space="preserve"> we will see an example of a script started in a new runtime environment.</w:t>
      </w:r>
    </w:p>
    <w:p w14:paraId="30C57DD1" w14:textId="77777777" w:rsidR="002D5C40" w:rsidRDefault="002D5C40" w:rsidP="002D5C40">
      <w:pPr>
        <w:pStyle w:val="BodyText"/>
        <w:rPr>
          <w:sz w:val="20"/>
          <w:szCs w:val="20"/>
        </w:rPr>
      </w:pPr>
    </w:p>
    <w:p w14:paraId="0A9FDFB8" w14:textId="4B79ECCC" w:rsidR="009D61C3" w:rsidRPr="000F48C2" w:rsidRDefault="009D61C3" w:rsidP="009D61C3">
      <w:pPr>
        <w:pStyle w:val="Heading3"/>
      </w:pPr>
      <w:r>
        <w:t>Receiving arguments in the Child Script</w:t>
      </w:r>
      <w:r w:rsidR="00AE36EF">
        <w:t xml:space="preserve"> and Passing Them </w:t>
      </w:r>
      <w:r w:rsidR="00810CE8">
        <w:t xml:space="preserve">Back </w:t>
      </w:r>
      <w:r w:rsidR="00AE36EF">
        <w:t>to the Parent Script</w:t>
      </w:r>
    </w:p>
    <w:p w14:paraId="17227873" w14:textId="77777777" w:rsidR="009D61C3" w:rsidRPr="002D5C40" w:rsidRDefault="009D61C3" w:rsidP="002D5C40">
      <w:pPr>
        <w:pStyle w:val="BodyText"/>
        <w:rPr>
          <w:sz w:val="20"/>
          <w:szCs w:val="20"/>
        </w:rPr>
      </w:pPr>
    </w:p>
    <w:p w14:paraId="4519A1A3" w14:textId="77777777" w:rsidR="006366D6" w:rsidRDefault="006366D6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Consider a child script </w:t>
      </w:r>
      <w:proofErr w:type="spellStart"/>
      <w:r>
        <w:rPr>
          <w:sz w:val="20"/>
          <w:szCs w:val="20"/>
        </w:rPr>
        <w:t>scriptName.cscs</w:t>
      </w:r>
      <w:proofErr w:type="spellEnd"/>
      <w:r>
        <w:rPr>
          <w:sz w:val="20"/>
          <w:szCs w:val="20"/>
        </w:rPr>
        <w:t xml:space="preserve"> started from the parent’s script CHAIN command in the previous section.</w:t>
      </w:r>
    </w:p>
    <w:p w14:paraId="4039B70B" w14:textId="77777777" w:rsidR="00856F78" w:rsidRDefault="00856F78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That example contains 4 arguments, passed from the parent, namely strings “arg1”, “arg2”, “arg3”, and “arg4”.</w:t>
      </w:r>
    </w:p>
    <w:p w14:paraId="7A9AD125" w14:textId="2A42A9DF" w:rsidR="006366D6" w:rsidRDefault="00856F78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6366D6">
        <w:rPr>
          <w:sz w:val="20"/>
          <w:szCs w:val="20"/>
        </w:rPr>
        <w:t>In the chained (child) script, the arguments from the parent script are received</w:t>
      </w:r>
      <w:r>
        <w:rPr>
          <w:sz w:val="20"/>
          <w:szCs w:val="20"/>
        </w:rPr>
        <w:t xml:space="preserve"> as follows</w:t>
      </w:r>
      <w:r w:rsidR="006366D6" w:rsidRPr="002D5C40">
        <w:rPr>
          <w:sz w:val="20"/>
          <w:szCs w:val="20"/>
        </w:rPr>
        <w:t>:</w:t>
      </w:r>
    </w:p>
    <w:p w14:paraId="205671FA" w14:textId="77777777" w:rsidR="006366D6" w:rsidRDefault="006366D6" w:rsidP="006366D6">
      <w:pPr>
        <w:pStyle w:val="BodyText"/>
        <w:rPr>
          <w:sz w:val="20"/>
          <w:szCs w:val="20"/>
        </w:rPr>
      </w:pPr>
    </w:p>
    <w:p w14:paraId="71CF9A4F" w14:textId="77777777" w:rsidR="006366D6" w:rsidRPr="006366D6" w:rsidRDefault="006366D6" w:rsidP="006366D6">
      <w:pPr>
        <w:pStyle w:val="CodeSnippet"/>
        <w:rPr>
          <w:rFonts w:cs="Consolas"/>
          <w:sz w:val="20"/>
          <w:szCs w:val="20"/>
        </w:rPr>
      </w:pPr>
      <w:r w:rsidRPr="006366D6">
        <w:rPr>
          <w:rFonts w:cs="Consolas"/>
          <w:sz w:val="20"/>
          <w:szCs w:val="20"/>
        </w:rPr>
        <w:t>PARAM(param1, param2, param3, param4);</w:t>
      </w:r>
    </w:p>
    <w:p w14:paraId="0C959CC8" w14:textId="77777777" w:rsidR="006366D6" w:rsidRDefault="006366D6" w:rsidP="006366D6">
      <w:pPr>
        <w:pStyle w:val="BodyText"/>
        <w:rPr>
          <w:sz w:val="20"/>
          <w:szCs w:val="20"/>
        </w:rPr>
      </w:pPr>
    </w:p>
    <w:p w14:paraId="504D7A20" w14:textId="7F19D3E9" w:rsidR="00856F78" w:rsidRDefault="00856F78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After running the PARAM command above the chained script will have set its local variables as follows:</w:t>
      </w:r>
    </w:p>
    <w:p w14:paraId="392422CC" w14:textId="77777777" w:rsidR="00164011" w:rsidRDefault="00164011" w:rsidP="006366D6">
      <w:pPr>
        <w:pStyle w:val="BodyText"/>
        <w:rPr>
          <w:sz w:val="20"/>
          <w:szCs w:val="20"/>
        </w:rPr>
      </w:pPr>
    </w:p>
    <w:p w14:paraId="3CC5E6B5" w14:textId="77777777" w:rsidR="003968BD" w:rsidRDefault="003968BD" w:rsidP="003968BD">
      <w:pPr>
        <w:pStyle w:val="CodeSnippet"/>
        <w:rPr>
          <w:rFonts w:cs="Consolas"/>
          <w:sz w:val="20"/>
          <w:szCs w:val="20"/>
        </w:rPr>
      </w:pPr>
      <w:r w:rsidRPr="006366D6">
        <w:rPr>
          <w:rFonts w:cs="Consolas"/>
          <w:sz w:val="20"/>
          <w:szCs w:val="20"/>
        </w:rPr>
        <w:t>param1</w:t>
      </w:r>
      <w:r>
        <w:rPr>
          <w:rFonts w:cs="Consolas"/>
          <w:sz w:val="20"/>
          <w:szCs w:val="20"/>
        </w:rPr>
        <w:t xml:space="preserve"> = "arg1";</w:t>
      </w:r>
      <w:r w:rsidRPr="006366D6">
        <w:rPr>
          <w:rFonts w:cs="Consolas"/>
          <w:sz w:val="20"/>
          <w:szCs w:val="20"/>
        </w:rPr>
        <w:t xml:space="preserve"> param2</w:t>
      </w:r>
      <w:r>
        <w:rPr>
          <w:rFonts w:cs="Consolas"/>
          <w:sz w:val="20"/>
          <w:szCs w:val="20"/>
        </w:rPr>
        <w:t xml:space="preserve"> = "arg2";</w:t>
      </w:r>
    </w:p>
    <w:p w14:paraId="63793EE0" w14:textId="65AEF7B1" w:rsidR="003968BD" w:rsidRPr="006366D6" w:rsidRDefault="003968BD" w:rsidP="003968BD">
      <w:pPr>
        <w:pStyle w:val="CodeSnippet"/>
        <w:rPr>
          <w:rFonts w:cs="Consolas"/>
          <w:sz w:val="20"/>
          <w:szCs w:val="20"/>
        </w:rPr>
      </w:pPr>
      <w:r w:rsidRPr="006366D6">
        <w:rPr>
          <w:rFonts w:cs="Consolas"/>
          <w:sz w:val="20"/>
          <w:szCs w:val="20"/>
        </w:rPr>
        <w:t>param3</w:t>
      </w:r>
      <w:r>
        <w:rPr>
          <w:rFonts w:cs="Consolas"/>
          <w:sz w:val="20"/>
          <w:szCs w:val="20"/>
        </w:rPr>
        <w:t xml:space="preserve"> = "arg</w:t>
      </w:r>
      <w:r w:rsidR="005D24DC">
        <w:rPr>
          <w:rFonts w:cs="Consolas"/>
          <w:sz w:val="20"/>
          <w:szCs w:val="20"/>
        </w:rPr>
        <w:t>3</w:t>
      </w:r>
      <w:r>
        <w:rPr>
          <w:rFonts w:cs="Consolas"/>
          <w:sz w:val="20"/>
          <w:szCs w:val="20"/>
        </w:rPr>
        <w:t>";</w:t>
      </w:r>
      <w:r w:rsidRPr="006366D6">
        <w:rPr>
          <w:rFonts w:cs="Consolas"/>
          <w:sz w:val="20"/>
          <w:szCs w:val="20"/>
        </w:rPr>
        <w:t xml:space="preserve"> param4</w:t>
      </w:r>
      <w:r>
        <w:rPr>
          <w:rFonts w:cs="Consolas"/>
          <w:sz w:val="20"/>
          <w:szCs w:val="20"/>
        </w:rPr>
        <w:t xml:space="preserve"> = "</w:t>
      </w:r>
      <w:r w:rsidRPr="005D24DC">
        <w:rPr>
          <w:rFonts w:cs="Consolas"/>
          <w:sz w:val="20"/>
          <w:szCs w:val="20"/>
        </w:rPr>
        <w:t>arg4</w:t>
      </w:r>
      <w:r>
        <w:rPr>
          <w:rFonts w:cs="Consolas"/>
          <w:sz w:val="20"/>
          <w:szCs w:val="20"/>
        </w:rPr>
        <w:t>"</w:t>
      </w:r>
      <w:r w:rsidRPr="006366D6">
        <w:rPr>
          <w:rFonts w:cs="Consolas"/>
          <w:sz w:val="20"/>
          <w:szCs w:val="20"/>
        </w:rPr>
        <w:t>;</w:t>
      </w:r>
    </w:p>
    <w:p w14:paraId="43C70A34" w14:textId="77777777" w:rsidR="00F60379" w:rsidRDefault="00F60379" w:rsidP="006366D6">
      <w:pPr>
        <w:pStyle w:val="BodyText"/>
        <w:rPr>
          <w:sz w:val="20"/>
          <w:szCs w:val="20"/>
        </w:rPr>
      </w:pPr>
    </w:p>
    <w:p w14:paraId="62AC50A3" w14:textId="7203F23A" w:rsidR="006366D6" w:rsidRDefault="00F60379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These four variables will be local to the chained script and won’t be known to the parent.</w:t>
      </w:r>
    </w:p>
    <w:p w14:paraId="6AA1B24E" w14:textId="77777777" w:rsidR="00A147F6" w:rsidRDefault="00A147F6" w:rsidP="006366D6">
      <w:pPr>
        <w:pStyle w:val="BodyText"/>
        <w:rPr>
          <w:sz w:val="20"/>
          <w:szCs w:val="20"/>
        </w:rPr>
      </w:pPr>
    </w:p>
    <w:p w14:paraId="2FDA3C3C" w14:textId="7A780D43" w:rsidR="004D6530" w:rsidRDefault="004D6530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It is also possible a two-way exchange of the parameters between the child and the parent script.</w:t>
      </w:r>
    </w:p>
    <w:p w14:paraId="6B848076" w14:textId="63F55347" w:rsidR="004D6530" w:rsidRDefault="004D6530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 syntax is as follows:</w:t>
      </w:r>
    </w:p>
    <w:p w14:paraId="5A4D42F6" w14:textId="77777777" w:rsidR="004D6530" w:rsidRDefault="004D6530" w:rsidP="006366D6">
      <w:pPr>
        <w:pStyle w:val="BodyText"/>
        <w:rPr>
          <w:sz w:val="20"/>
          <w:szCs w:val="20"/>
        </w:rPr>
      </w:pPr>
    </w:p>
    <w:p w14:paraId="66C20B53" w14:textId="7A057C34" w:rsidR="004D6530" w:rsidRPr="006366D6" w:rsidRDefault="004D6530" w:rsidP="004D6530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>ResetFiled</w:t>
      </w:r>
      <w:r w:rsidRPr="006366D6">
        <w:rPr>
          <w:rFonts w:cs="Consolas"/>
          <w:sz w:val="20"/>
          <w:szCs w:val="20"/>
        </w:rPr>
        <w:t>(</w:t>
      </w:r>
      <w:r>
        <w:rPr>
          <w:rFonts w:cs="Consolas"/>
          <w:sz w:val="20"/>
          <w:szCs w:val="20"/>
        </w:rPr>
        <w:t>scriptName</w:t>
      </w:r>
      <w:r w:rsidRPr="006366D6">
        <w:rPr>
          <w:rFonts w:cs="Consolas"/>
          <w:sz w:val="20"/>
          <w:szCs w:val="20"/>
        </w:rPr>
        <w:t xml:space="preserve">, </w:t>
      </w:r>
      <w:r w:rsidR="004928DC">
        <w:rPr>
          <w:rFonts w:cs="Consolas"/>
          <w:sz w:val="20"/>
          <w:szCs w:val="20"/>
        </w:rPr>
        <w:t>variable</w:t>
      </w:r>
      <w:r>
        <w:rPr>
          <w:rFonts w:cs="Consolas"/>
          <w:sz w:val="20"/>
          <w:szCs w:val="20"/>
        </w:rPr>
        <w:t>Name</w:t>
      </w:r>
      <w:r w:rsidRPr="006366D6">
        <w:rPr>
          <w:rFonts w:cs="Consolas"/>
          <w:sz w:val="20"/>
          <w:szCs w:val="20"/>
        </w:rPr>
        <w:t>);</w:t>
      </w:r>
    </w:p>
    <w:p w14:paraId="7B481129" w14:textId="77777777" w:rsidR="004D6530" w:rsidRDefault="004D6530" w:rsidP="006366D6">
      <w:pPr>
        <w:pStyle w:val="BodyText"/>
        <w:rPr>
          <w:sz w:val="20"/>
          <w:szCs w:val="20"/>
        </w:rPr>
      </w:pPr>
    </w:p>
    <w:p w14:paraId="253B729D" w14:textId="1BE2A543" w:rsidR="00F60379" w:rsidRDefault="00087FAE" w:rsidP="006366D6">
      <w:pPr>
        <w:pStyle w:val="BodyText"/>
        <w:rPr>
          <w:sz w:val="20"/>
          <w:szCs w:val="20"/>
        </w:rPr>
      </w:pPr>
      <w:bookmarkStart w:id="1" w:name="OLE_LINK1"/>
      <w:bookmarkStart w:id="2" w:name="OLE_LINK5"/>
      <w:r>
        <w:rPr>
          <w:sz w:val="20"/>
          <w:szCs w:val="20"/>
        </w:rPr>
        <w:t>For example:</w:t>
      </w:r>
    </w:p>
    <w:p w14:paraId="2AB34A69" w14:textId="77777777" w:rsidR="00087FAE" w:rsidRDefault="00087FAE" w:rsidP="006366D6">
      <w:pPr>
        <w:pStyle w:val="BodyText"/>
        <w:rPr>
          <w:sz w:val="20"/>
          <w:szCs w:val="20"/>
        </w:rPr>
      </w:pPr>
    </w:p>
    <w:p w14:paraId="6E68E87F" w14:textId="66BFFEDA" w:rsidR="00087FAE" w:rsidRPr="006366D6" w:rsidRDefault="00087FAE" w:rsidP="00087FAE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>ResetFiled</w:t>
      </w:r>
      <w:r w:rsidRPr="006366D6">
        <w:rPr>
          <w:rFonts w:cs="Consolas"/>
          <w:sz w:val="20"/>
          <w:szCs w:val="20"/>
        </w:rPr>
        <w:t>(</w:t>
      </w:r>
      <w:r w:rsidR="001563A7">
        <w:rPr>
          <w:rFonts w:cs="Consolas"/>
          <w:sz w:val="20"/>
          <w:szCs w:val="20"/>
        </w:rPr>
        <w:t>"scriptName.cscs"</w:t>
      </w:r>
      <w:r w:rsidRPr="006366D6">
        <w:rPr>
          <w:rFonts w:cs="Consolas"/>
          <w:sz w:val="20"/>
          <w:szCs w:val="20"/>
        </w:rPr>
        <w:t xml:space="preserve">, </w:t>
      </w:r>
      <w:r w:rsidR="001563A7">
        <w:rPr>
          <w:rFonts w:cs="Consolas"/>
          <w:sz w:val="20"/>
          <w:szCs w:val="20"/>
        </w:rPr>
        <w:t>"varName</w:t>
      </w:r>
      <w:r w:rsidR="00BA4C78">
        <w:rPr>
          <w:rFonts w:cs="Consolas"/>
          <w:sz w:val="20"/>
          <w:szCs w:val="20"/>
        </w:rPr>
        <w:t>InParent</w:t>
      </w:r>
      <w:r w:rsidR="001563A7">
        <w:rPr>
          <w:rFonts w:cs="Consolas"/>
          <w:sz w:val="20"/>
          <w:szCs w:val="20"/>
        </w:rPr>
        <w:t>"</w:t>
      </w:r>
      <w:r w:rsidRPr="006366D6">
        <w:rPr>
          <w:rFonts w:cs="Consolas"/>
          <w:sz w:val="20"/>
          <w:szCs w:val="20"/>
        </w:rPr>
        <w:t>);</w:t>
      </w:r>
    </w:p>
    <w:p w14:paraId="47324090" w14:textId="77777777" w:rsidR="00BA4C78" w:rsidRDefault="00BA4C78" w:rsidP="006366D6">
      <w:pPr>
        <w:pStyle w:val="BodyText"/>
        <w:rPr>
          <w:sz w:val="20"/>
          <w:szCs w:val="20"/>
        </w:rPr>
      </w:pPr>
    </w:p>
    <w:p w14:paraId="77799605" w14:textId="677A22E7" w:rsidR="00ED7330" w:rsidRDefault="006366D6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</w:t>
      </w:r>
      <w:r w:rsidR="00BA4C78">
        <w:rPr>
          <w:sz w:val="20"/>
          <w:szCs w:val="20"/>
        </w:rPr>
        <w:t xml:space="preserve">fter running this command, the chained script will have access to the variable defined in the parent script, with the name </w:t>
      </w:r>
      <w:bookmarkEnd w:id="1"/>
      <w:bookmarkEnd w:id="2"/>
      <w:r w:rsidR="00BA4C78">
        <w:rPr>
          <w:sz w:val="20"/>
          <w:szCs w:val="20"/>
        </w:rPr>
        <w:t>“</w:t>
      </w:r>
      <w:proofErr w:type="spellStart"/>
      <w:r w:rsidR="00BA4C78">
        <w:rPr>
          <w:sz w:val="20"/>
          <w:szCs w:val="20"/>
        </w:rPr>
        <w:t>varNameInParent</w:t>
      </w:r>
      <w:proofErr w:type="spellEnd"/>
      <w:r w:rsidR="00BA4C78">
        <w:rPr>
          <w:sz w:val="20"/>
          <w:szCs w:val="20"/>
        </w:rPr>
        <w:t xml:space="preserve">”. </w:t>
      </w:r>
      <w:r w:rsidR="00D67976">
        <w:rPr>
          <w:sz w:val="20"/>
          <w:szCs w:val="20"/>
        </w:rPr>
        <w:t>Not only is it going to have access to it, but also all of the modifications done to “</w:t>
      </w:r>
      <w:proofErr w:type="spellStart"/>
      <w:r w:rsidR="00D67976">
        <w:rPr>
          <w:sz w:val="20"/>
          <w:szCs w:val="20"/>
        </w:rPr>
        <w:t>varNameInParent</w:t>
      </w:r>
      <w:proofErr w:type="spellEnd"/>
      <w:r w:rsidR="00D67976">
        <w:rPr>
          <w:sz w:val="20"/>
          <w:szCs w:val="20"/>
        </w:rPr>
        <w:t>” will be visible in the parent script as well.</w:t>
      </w:r>
    </w:p>
    <w:p w14:paraId="35F3D129" w14:textId="77777777" w:rsidR="002C65B1" w:rsidRDefault="002C65B1" w:rsidP="006366D6">
      <w:pPr>
        <w:pStyle w:val="BodyText"/>
        <w:rPr>
          <w:sz w:val="20"/>
          <w:szCs w:val="20"/>
        </w:rPr>
      </w:pPr>
    </w:p>
    <w:p w14:paraId="103D1470" w14:textId="11BCB184" w:rsidR="002C65B1" w:rsidRDefault="002C65B1" w:rsidP="006366D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So, using the </w:t>
      </w:r>
      <w:proofErr w:type="spellStart"/>
      <w:proofErr w:type="gramStart"/>
      <w:r>
        <w:rPr>
          <w:sz w:val="20"/>
          <w:szCs w:val="20"/>
        </w:rPr>
        <w:t>ResetField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command the child can do both – to have access to all of the variables in the parent script, </w:t>
      </w:r>
      <w:r w:rsidR="00A147F6" w:rsidRPr="00A147F6">
        <w:rPr>
          <w:sz w:val="20"/>
          <w:szCs w:val="20"/>
        </w:rPr>
        <w:t>and</w:t>
      </w:r>
      <w:r>
        <w:rPr>
          <w:sz w:val="20"/>
          <w:szCs w:val="20"/>
        </w:rPr>
        <w:t xml:space="preserve"> also to set any variable in the parent, so that after the child is finished, the parent will have all of its variables modified.</w:t>
      </w:r>
    </w:p>
    <w:p w14:paraId="01356BDD" w14:textId="77777777" w:rsidR="002C65B1" w:rsidRDefault="002C65B1" w:rsidP="006366D6">
      <w:pPr>
        <w:pStyle w:val="BodyText"/>
        <w:rPr>
          <w:sz w:val="20"/>
          <w:szCs w:val="20"/>
        </w:rPr>
      </w:pPr>
    </w:p>
    <w:p w14:paraId="5709E074" w14:textId="1D437EC3" w:rsidR="005E0082" w:rsidRPr="00BB63B7" w:rsidRDefault="002C65B1" w:rsidP="005E0082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Note that </w:t>
      </w:r>
      <w:r w:rsidR="00A147F6" w:rsidRPr="00A147F6">
        <w:rPr>
          <w:sz w:val="20"/>
          <w:szCs w:val="20"/>
        </w:rPr>
        <w:t xml:space="preserve">the </w:t>
      </w:r>
      <w:r>
        <w:rPr>
          <w:sz w:val="20"/>
          <w:szCs w:val="20"/>
        </w:rPr>
        <w:t>“</w:t>
      </w:r>
      <w:proofErr w:type="spellStart"/>
      <w:r>
        <w:rPr>
          <w:sz w:val="20"/>
          <w:szCs w:val="20"/>
        </w:rPr>
        <w:t>varNameInParent</w:t>
      </w:r>
      <w:proofErr w:type="spellEnd"/>
      <w:r>
        <w:rPr>
          <w:sz w:val="20"/>
          <w:szCs w:val="20"/>
        </w:rPr>
        <w:t>”</w:t>
      </w:r>
      <w:r w:rsidR="00A147F6" w:rsidRPr="00A147F6">
        <w:rPr>
          <w:sz w:val="20"/>
          <w:szCs w:val="20"/>
        </w:rPr>
        <w:t xml:space="preserve"> </w:t>
      </w:r>
      <w:r w:rsidR="00A147F6">
        <w:rPr>
          <w:sz w:val="20"/>
          <w:szCs w:val="20"/>
        </w:rPr>
        <w:t>variable</w:t>
      </w:r>
      <w:r>
        <w:rPr>
          <w:sz w:val="20"/>
          <w:szCs w:val="20"/>
        </w:rPr>
        <w:t xml:space="preserve"> doesn’t have to exist – the child can just create it in the </w:t>
      </w:r>
      <w:proofErr w:type="gramStart"/>
      <w:r>
        <w:rPr>
          <w:sz w:val="20"/>
          <w:szCs w:val="20"/>
        </w:rPr>
        <w:t>parent  space</w:t>
      </w:r>
      <w:proofErr w:type="gramEnd"/>
      <w:r>
        <w:rPr>
          <w:sz w:val="20"/>
          <w:szCs w:val="20"/>
        </w:rPr>
        <w:t xml:space="preserve"> and set it to whatever value (including a number, a string, a tuple, etc.).</w:t>
      </w:r>
    </w:p>
    <w:p w14:paraId="6B1E9917" w14:textId="77777777" w:rsidR="00954157" w:rsidRDefault="00954157" w:rsidP="00170396">
      <w:pPr>
        <w:pStyle w:val="Heading2"/>
      </w:pPr>
    </w:p>
    <w:p w14:paraId="7A00AFF1" w14:textId="60A9BF59" w:rsidR="00170396" w:rsidRPr="00E54F23" w:rsidRDefault="00A94B29" w:rsidP="00170396">
      <w:pPr>
        <w:pStyle w:val="Heading2"/>
      </w:pPr>
      <w:r>
        <w:t>Hello, World! Example in C</w:t>
      </w:r>
      <w:r w:rsidR="0037412D">
        <w:t>hain</w:t>
      </w:r>
      <w:r>
        <w:t>ing</w:t>
      </w:r>
    </w:p>
    <w:p w14:paraId="076AB9F9" w14:textId="77777777" w:rsidR="00170396" w:rsidRPr="00C35663" w:rsidRDefault="00170396" w:rsidP="00170396">
      <w:pPr>
        <w:pStyle w:val="BodyText"/>
        <w:rPr>
          <w:sz w:val="20"/>
          <w:szCs w:val="20"/>
        </w:rPr>
      </w:pPr>
    </w:p>
    <w:p w14:paraId="420C50FB" w14:textId="76EA09A8" w:rsidR="0000725F" w:rsidRDefault="00A94B29" w:rsidP="0017039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In this section we are going to see an example of chaining scripts using CSCS scripting language </w:t>
      </w:r>
      <w:r w:rsidR="00B17A48">
        <w:rPr>
          <w:sz w:val="20"/>
          <w:szCs w:val="20"/>
        </w:rPr>
        <w:t xml:space="preserve">in </w:t>
      </w:r>
      <w:r w:rsidR="00954157" w:rsidRPr="00E170C3">
        <w:rPr>
          <w:sz w:val="20"/>
          <w:szCs w:val="20"/>
        </w:rPr>
        <w:t xml:space="preserve">a </w:t>
      </w:r>
      <w:r w:rsidR="00B17A48">
        <w:rPr>
          <w:sz w:val="20"/>
          <w:szCs w:val="20"/>
        </w:rPr>
        <w:t>WPF C# project.</w:t>
      </w:r>
    </w:p>
    <w:p w14:paraId="34E8CFAA" w14:textId="7FB42B4A" w:rsidR="00A4118D" w:rsidRDefault="00A4118D" w:rsidP="0017039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 entry point of the first script to be executed is defined in the project .</w:t>
      </w:r>
      <w:proofErr w:type="spellStart"/>
      <w:r>
        <w:rPr>
          <w:sz w:val="20"/>
          <w:szCs w:val="20"/>
        </w:rPr>
        <w:t>exe.config</w:t>
      </w:r>
      <w:proofErr w:type="spellEnd"/>
      <w:r>
        <w:rPr>
          <w:sz w:val="20"/>
          <w:szCs w:val="20"/>
        </w:rPr>
        <w:t xml:space="preserve"> configuration file</w:t>
      </w:r>
      <w:r w:rsidR="009C41B4">
        <w:rPr>
          <w:sz w:val="20"/>
          <w:szCs w:val="20"/>
        </w:rPr>
        <w:t xml:space="preserve"> </w:t>
      </w:r>
      <w:r w:rsidR="00E170C3" w:rsidRPr="00E170C3">
        <w:rPr>
          <w:sz w:val="20"/>
          <w:szCs w:val="20"/>
        </w:rPr>
        <w:t>using</w:t>
      </w:r>
      <w:r w:rsidR="009C41B4">
        <w:rPr>
          <w:sz w:val="20"/>
          <w:szCs w:val="20"/>
        </w:rPr>
        <w:t xml:space="preserve"> the “</w:t>
      </w:r>
      <w:proofErr w:type="spellStart"/>
      <w:r w:rsidR="009C41B4">
        <w:rPr>
          <w:sz w:val="20"/>
          <w:szCs w:val="20"/>
        </w:rPr>
        <w:t>CSCS_Init</w:t>
      </w:r>
      <w:proofErr w:type="spellEnd"/>
      <w:r w:rsidR="009C41B4">
        <w:rPr>
          <w:sz w:val="20"/>
          <w:szCs w:val="20"/>
        </w:rPr>
        <w:t>” key. Here is what we use in our example:</w:t>
      </w:r>
    </w:p>
    <w:p w14:paraId="7C579A32" w14:textId="77777777" w:rsidR="00344104" w:rsidRDefault="00344104" w:rsidP="00344104">
      <w:pPr>
        <w:pStyle w:val="BodyText"/>
        <w:rPr>
          <w:sz w:val="20"/>
          <w:szCs w:val="20"/>
        </w:rPr>
      </w:pPr>
    </w:p>
    <w:p w14:paraId="531442F6" w14:textId="77777777" w:rsidR="009C41B4" w:rsidRDefault="009C41B4" w:rsidP="00344104">
      <w:pPr>
        <w:pStyle w:val="CodeSnippet"/>
        <w:rPr>
          <w:rFonts w:cs="Consolas"/>
          <w:sz w:val="20"/>
          <w:szCs w:val="20"/>
        </w:rPr>
      </w:pPr>
      <w:r w:rsidRPr="009C41B4">
        <w:rPr>
          <w:rFonts w:cs="Consolas"/>
          <w:sz w:val="20"/>
          <w:szCs w:val="20"/>
        </w:rPr>
        <w:t xml:space="preserve">&lt;add key="CSCS_Init" </w:t>
      </w:r>
    </w:p>
    <w:p w14:paraId="47C3741D" w14:textId="627806DC" w:rsidR="00344104" w:rsidRPr="006366D6" w:rsidRDefault="009C41B4" w:rsidP="00344104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 xml:space="preserve">  </w:t>
      </w:r>
      <w:r w:rsidRPr="009C41B4">
        <w:rPr>
          <w:rFonts w:cs="Consolas"/>
          <w:sz w:val="20"/>
          <w:szCs w:val="20"/>
        </w:rPr>
        <w:t>value="</w:t>
      </w:r>
      <w:r w:rsidR="00E170C3" w:rsidRPr="00B16BAA">
        <w:rPr>
          <w:rFonts w:cs="Consolas"/>
          <w:sz w:val="20"/>
          <w:szCs w:val="20"/>
        </w:rPr>
        <w:t>C</w:t>
      </w:r>
      <w:r w:rsidRPr="009C41B4">
        <w:rPr>
          <w:rFonts w:cs="Consolas"/>
          <w:sz w:val="20"/>
          <w:szCs w:val="20"/>
        </w:rPr>
        <w:t xml:space="preserve">:/cscs_wpf/scripts/demoMenu.cscs"/&gt; </w:t>
      </w:r>
    </w:p>
    <w:p w14:paraId="304A516E" w14:textId="77777777" w:rsidR="00344104" w:rsidRDefault="00344104" w:rsidP="00344104">
      <w:pPr>
        <w:pStyle w:val="BodyText"/>
        <w:rPr>
          <w:sz w:val="20"/>
          <w:szCs w:val="20"/>
        </w:rPr>
      </w:pPr>
    </w:p>
    <w:p w14:paraId="1EF133EB" w14:textId="39B39642" w:rsidR="00FE76EE" w:rsidRDefault="00FE76EE" w:rsidP="00344104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The full code of the </w:t>
      </w:r>
      <w:proofErr w:type="spellStart"/>
      <w:r>
        <w:rPr>
          <w:sz w:val="20"/>
          <w:szCs w:val="20"/>
        </w:rPr>
        <w:t>demoMenu.cscs</w:t>
      </w:r>
      <w:proofErr w:type="spellEnd"/>
      <w:r>
        <w:rPr>
          <w:sz w:val="20"/>
          <w:szCs w:val="20"/>
        </w:rPr>
        <w:t xml:space="preserve"> is shown in </w:t>
      </w:r>
      <w:r w:rsidRPr="00771483">
        <w:rPr>
          <w:b/>
          <w:bCs/>
          <w:sz w:val="20"/>
          <w:szCs w:val="20"/>
        </w:rPr>
        <w:t>Listing 1</w:t>
      </w:r>
      <w:r>
        <w:rPr>
          <w:sz w:val="20"/>
          <w:szCs w:val="20"/>
        </w:rPr>
        <w:t>.</w:t>
      </w:r>
    </w:p>
    <w:p w14:paraId="009E9B7F" w14:textId="357ED191" w:rsidR="00FD0C06" w:rsidRDefault="00FD0C06" w:rsidP="00344104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Note that the first thing that the script does, is to create a</w:t>
      </w:r>
      <w:r w:rsidR="00605EB2" w:rsidRPr="00605EB2">
        <w:rPr>
          <w:sz w:val="20"/>
          <w:szCs w:val="20"/>
        </w:rPr>
        <w:t xml:space="preserve"> ne</w:t>
      </w:r>
      <w:r w:rsidR="00605EB2">
        <w:rPr>
          <w:sz w:val="20"/>
          <w:szCs w:val="20"/>
        </w:rPr>
        <w:t>w WPF</w:t>
      </w:r>
      <w:r>
        <w:rPr>
          <w:sz w:val="20"/>
          <w:szCs w:val="20"/>
        </w:rPr>
        <w:t xml:space="preserve"> window:</w:t>
      </w:r>
    </w:p>
    <w:p w14:paraId="0B4C6598" w14:textId="77777777" w:rsidR="00FE76EE" w:rsidRDefault="00FE76EE" w:rsidP="00FE76EE">
      <w:pPr>
        <w:pStyle w:val="BodyText"/>
        <w:rPr>
          <w:sz w:val="20"/>
          <w:szCs w:val="20"/>
        </w:rPr>
      </w:pPr>
    </w:p>
    <w:p w14:paraId="5D372BE0" w14:textId="35BABEE6" w:rsidR="00FE76EE" w:rsidRPr="006366D6" w:rsidRDefault="00FD0C06" w:rsidP="00FD0C06">
      <w:pPr>
        <w:pStyle w:val="CodeSnippet"/>
        <w:rPr>
          <w:rFonts w:cs="Consolas"/>
          <w:sz w:val="20"/>
          <w:szCs w:val="20"/>
        </w:rPr>
      </w:pPr>
      <w:r w:rsidRPr="00FD0C06">
        <w:rPr>
          <w:rFonts w:cs="Consolas"/>
          <w:sz w:val="20"/>
          <w:szCs w:val="20"/>
        </w:rPr>
        <w:t>CreateWindow(tpath() + "demoMenuWindow.xaml</w:t>
      </w:r>
      <w:r>
        <w:rPr>
          <w:rFonts w:cs="Consolas"/>
          <w:sz w:val="20"/>
          <w:szCs w:val="20"/>
        </w:rPr>
        <w:t>"</w:t>
      </w:r>
      <w:r w:rsidRPr="00FD0C06">
        <w:rPr>
          <w:rFonts w:cs="Consolas"/>
          <w:sz w:val="20"/>
          <w:szCs w:val="20"/>
        </w:rPr>
        <w:t>);</w:t>
      </w:r>
    </w:p>
    <w:p w14:paraId="602F2286" w14:textId="77777777" w:rsidR="00FE76EE" w:rsidRDefault="00FE76EE" w:rsidP="00344104">
      <w:pPr>
        <w:pStyle w:val="BodyText"/>
        <w:rPr>
          <w:sz w:val="20"/>
          <w:szCs w:val="20"/>
        </w:rPr>
      </w:pPr>
    </w:p>
    <w:p w14:paraId="6ED48BA5" w14:textId="18210923" w:rsidR="00FD0C06" w:rsidRDefault="00FD0C06" w:rsidP="00FD0C0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The full code of the </w:t>
      </w:r>
      <w:proofErr w:type="spellStart"/>
      <w:r>
        <w:rPr>
          <w:sz w:val="20"/>
          <w:szCs w:val="20"/>
        </w:rPr>
        <w:t>demoMenu</w:t>
      </w:r>
      <w:r w:rsidR="00EF3ABE">
        <w:rPr>
          <w:sz w:val="20"/>
          <w:szCs w:val="20"/>
        </w:rPr>
        <w:t>Window</w:t>
      </w:r>
      <w:r>
        <w:rPr>
          <w:sz w:val="20"/>
          <w:szCs w:val="20"/>
        </w:rPr>
        <w:t>.xaml</w:t>
      </w:r>
      <w:proofErr w:type="spellEnd"/>
      <w:r>
        <w:rPr>
          <w:sz w:val="20"/>
          <w:szCs w:val="20"/>
        </w:rPr>
        <w:t xml:space="preserve"> file is shown in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2</w:t>
      </w:r>
      <w:r>
        <w:rPr>
          <w:sz w:val="20"/>
          <w:szCs w:val="20"/>
        </w:rPr>
        <w:t>.</w:t>
      </w:r>
    </w:p>
    <w:p w14:paraId="10097CF1" w14:textId="55A5B365" w:rsidR="00FD0C06" w:rsidRDefault="00FD0C06" w:rsidP="00FD0C0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As you can see this is a typical </w:t>
      </w:r>
      <w:proofErr w:type="spellStart"/>
      <w:r>
        <w:rPr>
          <w:sz w:val="20"/>
          <w:szCs w:val="20"/>
        </w:rPr>
        <w:t>xaml</w:t>
      </w:r>
      <w:proofErr w:type="spellEnd"/>
      <w:r>
        <w:rPr>
          <w:sz w:val="20"/>
          <w:szCs w:val="20"/>
        </w:rPr>
        <w:t xml:space="preserve"> file used in any WPF project.</w:t>
      </w:r>
      <w:r w:rsidR="00E60BDF">
        <w:rPr>
          <w:sz w:val="20"/>
          <w:szCs w:val="20"/>
        </w:rPr>
        <w:t xml:space="preserve"> Basically, it just creates a WebView based on the </w:t>
      </w:r>
      <w:hyperlink r:id="rId18" w:history="1">
        <w:r w:rsidR="00E60BDF" w:rsidRPr="001B434B">
          <w:rPr>
            <w:rStyle w:val="Hyperlink"/>
            <w:sz w:val="20"/>
            <w:szCs w:val="20"/>
          </w:rPr>
          <w:t>https://github.com/vassilych/cscs</w:t>
        </w:r>
      </w:hyperlink>
      <w:r w:rsidR="00E60BDF">
        <w:rPr>
          <w:sz w:val="20"/>
          <w:szCs w:val="20"/>
        </w:rPr>
        <w:t xml:space="preserve"> website and a simple menu.</w:t>
      </w:r>
    </w:p>
    <w:p w14:paraId="6B852B21" w14:textId="77777777" w:rsidR="00FD0C06" w:rsidRDefault="00FD0C06" w:rsidP="00344104">
      <w:pPr>
        <w:pStyle w:val="BodyText"/>
        <w:rPr>
          <w:sz w:val="20"/>
          <w:szCs w:val="20"/>
        </w:rPr>
      </w:pPr>
    </w:p>
    <w:p w14:paraId="3CE02AFC" w14:textId="1BB63FE1" w:rsidR="00E60BDF" w:rsidRPr="00EA5ADA" w:rsidRDefault="00E60BDF" w:rsidP="00344104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This </w:t>
      </w:r>
      <w:r w:rsidR="00AB3D8F">
        <w:rPr>
          <w:sz w:val="20"/>
          <w:szCs w:val="20"/>
        </w:rPr>
        <w:t xml:space="preserve">entry </w:t>
      </w:r>
      <w:r>
        <w:rPr>
          <w:sz w:val="20"/>
          <w:szCs w:val="20"/>
        </w:rPr>
        <w:t xml:space="preserve">window is shown in </w:t>
      </w:r>
      <w:r>
        <w:rPr>
          <w:b/>
          <w:bCs/>
          <w:sz w:val="20"/>
          <w:szCs w:val="20"/>
        </w:rPr>
        <w:t>Figure</w:t>
      </w:r>
      <w:r w:rsidRPr="00771483">
        <w:rPr>
          <w:b/>
          <w:bCs/>
          <w:sz w:val="20"/>
          <w:szCs w:val="20"/>
        </w:rPr>
        <w:t xml:space="preserve"> 1</w:t>
      </w:r>
      <w:r w:rsidR="00EA5ADA" w:rsidRPr="00EA5ADA">
        <w:rPr>
          <w:sz w:val="20"/>
          <w:szCs w:val="20"/>
        </w:rPr>
        <w:t>:</w:t>
      </w:r>
    </w:p>
    <w:p w14:paraId="71F368B2" w14:textId="22047684" w:rsidR="0071262E" w:rsidRDefault="0071262E" w:rsidP="00170396">
      <w:pPr>
        <w:pStyle w:val="BodyText"/>
        <w:rPr>
          <w:sz w:val="20"/>
          <w:szCs w:val="20"/>
        </w:rPr>
      </w:pPr>
    </w:p>
    <w:p w14:paraId="574E2EA5" w14:textId="77777777" w:rsidR="0071262E" w:rsidRPr="009524FB" w:rsidRDefault="0071262E" w:rsidP="0071262E">
      <w:pPr>
        <w:pStyle w:val="Figure"/>
      </w:pPr>
      <w:r w:rsidRPr="00653C2E">
        <w:rPr>
          <w:noProof/>
        </w:rPr>
        <w:drawing>
          <wp:inline distT="0" distB="0" distL="0" distR="0" wp14:anchorId="20DBDC43" wp14:editId="20BE4316">
            <wp:extent cx="4269741" cy="240671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1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78D" w14:textId="473CD559" w:rsidR="0071262E" w:rsidRPr="0037412D" w:rsidRDefault="0071262E" w:rsidP="0037412D">
      <w:pPr>
        <w:pStyle w:val="FigureCaption"/>
        <w:rPr>
          <w:rFonts w:ascii="Verdana" w:hAnsi="Verdana"/>
          <w:i/>
          <w:iCs/>
          <w:sz w:val="20"/>
          <w:szCs w:val="20"/>
        </w:rPr>
      </w:pPr>
      <w:r w:rsidRPr="0084726F">
        <w:rPr>
          <w:rFonts w:ascii="Verdana" w:hAnsi="Verdana"/>
          <w:b/>
          <w:bCs/>
          <w:sz w:val="20"/>
          <w:szCs w:val="20"/>
        </w:rPr>
        <w:t xml:space="preserve">Figure </w:t>
      </w:r>
      <w:r w:rsidRPr="0084726F">
        <w:rPr>
          <w:rFonts w:ascii="Verdana" w:hAnsi="Verdana"/>
          <w:b/>
          <w:bCs/>
          <w:i/>
          <w:iCs/>
          <w:sz w:val="20"/>
          <w:szCs w:val="20"/>
        </w:rPr>
        <w:fldChar w:fldCharType="begin"/>
      </w:r>
      <w:r w:rsidRPr="0084726F">
        <w:rPr>
          <w:rFonts w:ascii="Verdana" w:hAnsi="Verdana"/>
          <w:b/>
          <w:bCs/>
          <w:sz w:val="20"/>
          <w:szCs w:val="20"/>
        </w:rPr>
        <w:instrText xml:space="preserve"> SEQ Figure \* ARABIC </w:instrText>
      </w:r>
      <w:r w:rsidRPr="0084726F">
        <w:rPr>
          <w:rFonts w:ascii="Verdana" w:hAnsi="Verdana"/>
          <w:b/>
          <w:bCs/>
          <w:i/>
          <w:iCs/>
          <w:sz w:val="20"/>
          <w:szCs w:val="20"/>
        </w:rPr>
        <w:fldChar w:fldCharType="separate"/>
      </w:r>
      <w:r w:rsidR="005B134F">
        <w:rPr>
          <w:rFonts w:ascii="Verdana" w:hAnsi="Verdana"/>
          <w:b/>
          <w:bCs/>
          <w:noProof/>
          <w:sz w:val="20"/>
          <w:szCs w:val="20"/>
        </w:rPr>
        <w:t>1</w:t>
      </w:r>
      <w:r w:rsidRPr="0084726F">
        <w:rPr>
          <w:rFonts w:ascii="Verdana" w:hAnsi="Verdana"/>
          <w:b/>
          <w:bCs/>
          <w:i/>
          <w:iCs/>
          <w:sz w:val="20"/>
          <w:szCs w:val="20"/>
        </w:rPr>
        <w:fldChar w:fldCharType="end"/>
      </w:r>
      <w:r w:rsidRPr="0084726F">
        <w:rPr>
          <w:rFonts w:ascii="Verdana" w:hAnsi="Verdana"/>
          <w:b/>
          <w:bCs/>
          <w:sz w:val="20"/>
          <w:szCs w:val="20"/>
        </w:rPr>
        <w:t>:</w:t>
      </w:r>
      <w:r w:rsidRPr="0084726F">
        <w:rPr>
          <w:rFonts w:ascii="Verdana" w:hAnsi="Verdana"/>
          <w:sz w:val="20"/>
          <w:szCs w:val="20"/>
        </w:rPr>
        <w:t xml:space="preserve"> </w:t>
      </w:r>
      <w:r w:rsidR="00E60BDF">
        <w:rPr>
          <w:rFonts w:ascii="Verdana" w:hAnsi="Verdana"/>
          <w:sz w:val="20"/>
          <w:szCs w:val="20"/>
        </w:rPr>
        <w:t xml:space="preserve">The entry Window </w:t>
      </w:r>
      <w:r w:rsidR="000C5613">
        <w:rPr>
          <w:rFonts w:ascii="Verdana" w:hAnsi="Verdana"/>
          <w:sz w:val="20"/>
          <w:szCs w:val="20"/>
        </w:rPr>
        <w:t>after</w:t>
      </w:r>
      <w:r w:rsidR="00E60BDF">
        <w:rPr>
          <w:rFonts w:ascii="Verdana" w:hAnsi="Verdana"/>
          <w:sz w:val="20"/>
          <w:szCs w:val="20"/>
        </w:rPr>
        <w:t xml:space="preserve"> starting a sample project.</w:t>
      </w:r>
    </w:p>
    <w:p w14:paraId="054F7F9A" w14:textId="77777777" w:rsidR="00E6093F" w:rsidRDefault="00E6093F" w:rsidP="00170396">
      <w:pPr>
        <w:pStyle w:val="BodyText"/>
        <w:rPr>
          <w:sz w:val="20"/>
          <w:szCs w:val="20"/>
        </w:rPr>
      </w:pPr>
    </w:p>
    <w:p w14:paraId="113A9C4E" w14:textId="4579782D" w:rsidR="00FC17F7" w:rsidRDefault="00FC17F7" w:rsidP="00170396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</w:t>
      </w:r>
      <w:r w:rsidR="00CD2FF5" w:rsidRPr="00F82832">
        <w:rPr>
          <w:sz w:val="20"/>
          <w:szCs w:val="20"/>
        </w:rPr>
        <w:t>t</w:t>
      </w:r>
      <w:r>
        <w:rPr>
          <w:sz w:val="20"/>
          <w:szCs w:val="20"/>
        </w:rPr>
        <w:t xml:space="preserve"> the next step, choose “Run script1” menu entry.</w:t>
      </w:r>
      <w:r w:rsidR="00CB1FBD">
        <w:rPr>
          <w:sz w:val="20"/>
          <w:szCs w:val="20"/>
        </w:rPr>
        <w:t xml:space="preserve"> The </w:t>
      </w:r>
      <w:proofErr w:type="spellStart"/>
      <w:r w:rsidR="00CB1FBD">
        <w:rPr>
          <w:sz w:val="20"/>
          <w:szCs w:val="20"/>
        </w:rPr>
        <w:t>demoMenu.cscs</w:t>
      </w:r>
      <w:proofErr w:type="spellEnd"/>
      <w:r w:rsidR="00CB1FBD">
        <w:rPr>
          <w:sz w:val="20"/>
          <w:szCs w:val="20"/>
        </w:rPr>
        <w:t xml:space="preserve"> initializes the menus as follows:</w:t>
      </w:r>
    </w:p>
    <w:p w14:paraId="5C2F1177" w14:textId="77777777" w:rsidR="00FC17F7" w:rsidRDefault="00FC17F7" w:rsidP="00FC17F7">
      <w:pPr>
        <w:pStyle w:val="BodyText"/>
        <w:rPr>
          <w:sz w:val="20"/>
          <w:szCs w:val="20"/>
        </w:rPr>
      </w:pPr>
    </w:p>
    <w:p w14:paraId="2231A64E" w14:textId="7E19D00A" w:rsidR="00CB1FBD" w:rsidRPr="00CB1FBD" w:rsidRDefault="00CB1FBD" w:rsidP="00CB1FBD">
      <w:pPr>
        <w:pStyle w:val="CodeSnippet"/>
        <w:rPr>
          <w:rFonts w:cs="Consolas"/>
          <w:sz w:val="20"/>
          <w:szCs w:val="20"/>
        </w:rPr>
      </w:pPr>
      <w:r w:rsidRPr="00CB1FBD">
        <w:rPr>
          <w:rFonts w:cs="Consolas"/>
          <w:sz w:val="20"/>
          <w:szCs w:val="20"/>
        </w:rPr>
        <w:t>function demoMenuWindow_OnDisplay()</w:t>
      </w:r>
      <w:r w:rsidR="00041C8D">
        <w:rPr>
          <w:rFonts w:cs="Consolas"/>
          <w:sz w:val="20"/>
          <w:szCs w:val="20"/>
        </w:rPr>
        <w:t xml:space="preserve"> </w:t>
      </w:r>
      <w:r w:rsidRPr="00CB1FBD">
        <w:rPr>
          <w:rFonts w:cs="Consolas"/>
          <w:sz w:val="20"/>
          <w:szCs w:val="20"/>
        </w:rPr>
        <w:t>{</w:t>
      </w:r>
    </w:p>
    <w:p w14:paraId="65C5CE82" w14:textId="579AF0DA" w:rsidR="00CB1FBD" w:rsidRPr="00CB1FBD" w:rsidRDefault="00CB1FBD" w:rsidP="00CB1FBD">
      <w:pPr>
        <w:pStyle w:val="CodeSnippet"/>
        <w:rPr>
          <w:rFonts w:cs="Consolas"/>
          <w:sz w:val="20"/>
          <w:szCs w:val="20"/>
        </w:rPr>
      </w:pPr>
      <w:r w:rsidRPr="00CB1FBD">
        <w:rPr>
          <w:rFonts w:cs="Consolas"/>
          <w:sz w:val="20"/>
          <w:szCs w:val="20"/>
        </w:rPr>
        <w:t xml:space="preserve">  AddMenuItem("mainMenuDC", "ScriptsDC", "Scripts");</w:t>
      </w:r>
    </w:p>
    <w:p w14:paraId="4BD2E30B" w14:textId="77777777" w:rsidR="00041C8D" w:rsidRPr="00C35663" w:rsidRDefault="00CB1FBD" w:rsidP="00CB1FBD">
      <w:pPr>
        <w:pStyle w:val="CodeSnippet"/>
        <w:rPr>
          <w:rFonts w:cs="Consolas"/>
          <w:sz w:val="20"/>
          <w:szCs w:val="20"/>
        </w:rPr>
      </w:pPr>
      <w:r w:rsidRPr="00CB1FBD">
        <w:rPr>
          <w:rFonts w:cs="Consolas"/>
          <w:sz w:val="20"/>
          <w:szCs w:val="20"/>
        </w:rPr>
        <w:t xml:space="preserve">  AddMenuItem("ScriptsDC", "demoScript1.cscs",</w:t>
      </w:r>
    </w:p>
    <w:p w14:paraId="03903254" w14:textId="12C772C3" w:rsidR="00CB1FBD" w:rsidRPr="00CB1FBD" w:rsidRDefault="00041C8D" w:rsidP="00CB1FBD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 xml:space="preserve">    </w:t>
      </w:r>
      <w:r w:rsidR="00CB1FBD" w:rsidRPr="00CB1FBD">
        <w:rPr>
          <w:rFonts w:cs="Consolas"/>
          <w:sz w:val="20"/>
          <w:szCs w:val="20"/>
        </w:rPr>
        <w:t xml:space="preserve"> "Run script1", "runScript");</w:t>
      </w:r>
    </w:p>
    <w:p w14:paraId="66ED1D3A" w14:textId="77777777" w:rsidR="00041C8D" w:rsidRDefault="00CB1FBD" w:rsidP="00CB1FBD">
      <w:pPr>
        <w:pStyle w:val="CodeSnippet"/>
        <w:rPr>
          <w:rFonts w:cs="Consolas"/>
          <w:sz w:val="20"/>
          <w:szCs w:val="20"/>
        </w:rPr>
      </w:pPr>
      <w:r w:rsidRPr="00CB1FBD">
        <w:rPr>
          <w:rFonts w:cs="Consolas"/>
          <w:sz w:val="20"/>
          <w:szCs w:val="20"/>
        </w:rPr>
        <w:t xml:space="preserve">  AddMenuItem("ScriptsDC", "exit", "Exit",</w:t>
      </w:r>
    </w:p>
    <w:p w14:paraId="4DE75FD6" w14:textId="352FE9B7" w:rsidR="00CB1FBD" w:rsidRPr="00CB1FBD" w:rsidRDefault="00041C8D" w:rsidP="00CB1FBD">
      <w:pPr>
        <w:pStyle w:val="CodeSnippet"/>
        <w:rPr>
          <w:rFonts w:cs="Consolas"/>
          <w:sz w:val="20"/>
          <w:szCs w:val="20"/>
        </w:rPr>
      </w:pPr>
      <w:r>
        <w:rPr>
          <w:rFonts w:cs="Consolas"/>
          <w:sz w:val="20"/>
          <w:szCs w:val="20"/>
        </w:rPr>
        <w:t xml:space="preserve">     </w:t>
      </w:r>
      <w:r w:rsidR="00CB1FBD" w:rsidRPr="00CB1FBD">
        <w:rPr>
          <w:rFonts w:cs="Consolas"/>
          <w:sz w:val="20"/>
          <w:szCs w:val="20"/>
        </w:rPr>
        <w:t>"runScript");</w:t>
      </w:r>
    </w:p>
    <w:p w14:paraId="14BDDDB9" w14:textId="7FED7D86" w:rsidR="00FC17F7" w:rsidRPr="006366D6" w:rsidRDefault="00CB1FBD" w:rsidP="00CB1FBD">
      <w:pPr>
        <w:pStyle w:val="CodeSnippet"/>
        <w:rPr>
          <w:rFonts w:cs="Consolas"/>
          <w:sz w:val="20"/>
          <w:szCs w:val="20"/>
        </w:rPr>
      </w:pPr>
      <w:r w:rsidRPr="00CB1FBD">
        <w:rPr>
          <w:rFonts w:cs="Consolas"/>
          <w:sz w:val="20"/>
          <w:szCs w:val="20"/>
        </w:rPr>
        <w:t>}</w:t>
      </w:r>
    </w:p>
    <w:p w14:paraId="52EFAD5D" w14:textId="77777777" w:rsidR="00FC17F7" w:rsidRDefault="00FC17F7" w:rsidP="00FC17F7">
      <w:pPr>
        <w:pStyle w:val="BodyText"/>
        <w:rPr>
          <w:sz w:val="20"/>
          <w:szCs w:val="20"/>
        </w:rPr>
      </w:pPr>
    </w:p>
    <w:p w14:paraId="00E2DD4A" w14:textId="6EDB22DE" w:rsidR="00EE265B" w:rsidRDefault="00EE265B" w:rsidP="00FC17F7">
      <w:pPr>
        <w:pStyle w:val="BodyTex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AddMenuItem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is an auxiliary CSCS function that adds an entry to a particular menu.</w:t>
      </w:r>
    </w:p>
    <w:p w14:paraId="6755F572" w14:textId="60F7B1A7" w:rsidR="00EE265B" w:rsidRDefault="00EE265B" w:rsidP="00FC17F7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Here is the CSCS definition of the </w:t>
      </w:r>
      <w:proofErr w:type="spellStart"/>
      <w:r>
        <w:rPr>
          <w:sz w:val="20"/>
          <w:szCs w:val="20"/>
        </w:rPr>
        <w:t>RunScript</w:t>
      </w:r>
      <w:proofErr w:type="spellEnd"/>
      <w:r>
        <w:rPr>
          <w:sz w:val="20"/>
          <w:szCs w:val="20"/>
        </w:rPr>
        <w:t xml:space="preserve"> function that it is using:</w:t>
      </w:r>
    </w:p>
    <w:p w14:paraId="2A267969" w14:textId="77777777" w:rsidR="00EE265B" w:rsidRDefault="00EE265B" w:rsidP="00FC17F7">
      <w:pPr>
        <w:pStyle w:val="BodyText"/>
        <w:rPr>
          <w:sz w:val="20"/>
          <w:szCs w:val="20"/>
        </w:rPr>
      </w:pPr>
    </w:p>
    <w:p w14:paraId="56B4F2F4" w14:textId="3114F8F3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>function runScript(sender, load)</w:t>
      </w:r>
      <w:r>
        <w:rPr>
          <w:rFonts w:cs="Consolas"/>
          <w:sz w:val="20"/>
          <w:szCs w:val="20"/>
        </w:rPr>
        <w:t xml:space="preserve"> </w:t>
      </w:r>
      <w:r w:rsidRPr="00EE265B">
        <w:rPr>
          <w:rFonts w:cs="Consolas"/>
          <w:sz w:val="20"/>
          <w:szCs w:val="20"/>
        </w:rPr>
        <w:t>{</w:t>
      </w:r>
    </w:p>
    <w:p w14:paraId="76D968A2" w14:textId="4904E3DC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 xml:space="preserve">  if</w:t>
      </w:r>
      <w:r w:rsidR="003F77A5">
        <w:rPr>
          <w:rFonts w:cs="Consolas"/>
          <w:sz w:val="20"/>
          <w:szCs w:val="20"/>
        </w:rPr>
        <w:t xml:space="preserve"> </w:t>
      </w:r>
      <w:r w:rsidRPr="00EE265B">
        <w:rPr>
          <w:rFonts w:cs="Consolas"/>
          <w:sz w:val="20"/>
          <w:szCs w:val="20"/>
        </w:rPr>
        <w:t>(sender == "exit")</w:t>
      </w:r>
      <w:r>
        <w:rPr>
          <w:rFonts w:cs="Consolas"/>
          <w:sz w:val="20"/>
          <w:szCs w:val="20"/>
        </w:rPr>
        <w:t xml:space="preserve"> </w:t>
      </w:r>
      <w:r w:rsidRPr="00EE265B">
        <w:rPr>
          <w:rFonts w:cs="Consolas"/>
          <w:sz w:val="20"/>
          <w:szCs w:val="20"/>
        </w:rPr>
        <w:t>{</w:t>
      </w:r>
    </w:p>
    <w:p w14:paraId="6898F51C" w14:textId="4371D23E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 xml:space="preserve">     exit;</w:t>
      </w:r>
    </w:p>
    <w:p w14:paraId="4F00206B" w14:textId="65F136F0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 xml:space="preserve">  }</w:t>
      </w:r>
    </w:p>
    <w:p w14:paraId="52E87C44" w14:textId="77777777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</w:p>
    <w:p w14:paraId="3BF41CE9" w14:textId="6C8C14B1" w:rsidR="00EE265B" w:rsidRPr="00526534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 xml:space="preserve">  // execute a script from </w:t>
      </w:r>
      <w:r w:rsidR="00F82832" w:rsidRPr="00526534">
        <w:rPr>
          <w:rFonts w:cs="Consolas"/>
          <w:sz w:val="20"/>
          <w:szCs w:val="20"/>
        </w:rPr>
        <w:t xml:space="preserve">the </w:t>
      </w:r>
      <w:r w:rsidRPr="00EE265B">
        <w:rPr>
          <w:rFonts w:cs="Consolas"/>
          <w:sz w:val="20"/>
          <w:szCs w:val="20"/>
        </w:rPr>
        <w:t>sender</w:t>
      </w:r>
      <w:r w:rsidR="00F82832" w:rsidRPr="00526534">
        <w:rPr>
          <w:rFonts w:cs="Consolas"/>
          <w:sz w:val="20"/>
          <w:szCs w:val="20"/>
        </w:rPr>
        <w:t>.</w:t>
      </w:r>
    </w:p>
    <w:p w14:paraId="1F05F92D" w14:textId="211A2B6A" w:rsidR="00EE265B" w:rsidRPr="00EE265B" w:rsidRDefault="00EE265B" w:rsidP="00EE265B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 xml:space="preserve">  CHAIN tpath()+strTrim(sender);</w:t>
      </w:r>
    </w:p>
    <w:p w14:paraId="7D1670F0" w14:textId="5CB8C845" w:rsidR="00EE265B" w:rsidRPr="00CB1FBD" w:rsidRDefault="00EE265B" w:rsidP="00B65335">
      <w:pPr>
        <w:pStyle w:val="CodeSnippet"/>
        <w:rPr>
          <w:rFonts w:cs="Consolas"/>
          <w:sz w:val="20"/>
          <w:szCs w:val="20"/>
        </w:rPr>
      </w:pPr>
      <w:r w:rsidRPr="00EE265B">
        <w:rPr>
          <w:rFonts w:cs="Consolas"/>
          <w:sz w:val="20"/>
          <w:szCs w:val="20"/>
        </w:rPr>
        <w:t>}</w:t>
      </w:r>
    </w:p>
    <w:p w14:paraId="4C5B41ED" w14:textId="77777777" w:rsidR="00EE265B" w:rsidRDefault="00EE265B" w:rsidP="00FC17F7">
      <w:pPr>
        <w:pStyle w:val="BodyText"/>
        <w:rPr>
          <w:sz w:val="20"/>
          <w:szCs w:val="20"/>
        </w:rPr>
      </w:pPr>
    </w:p>
    <w:p w14:paraId="65F8D210" w14:textId="2A4C3642" w:rsidR="00FD2272" w:rsidRDefault="00B162D5" w:rsidP="001A5B1C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Once the user clicks “Run Script1” menu option</w:t>
      </w:r>
      <w:r w:rsidR="00FD2272">
        <w:rPr>
          <w:sz w:val="20"/>
          <w:szCs w:val="20"/>
        </w:rPr>
        <w:t xml:space="preserve">, the demoScript1.cscs will be triggered (see </w:t>
      </w:r>
      <w:r w:rsidR="00FD2272" w:rsidRPr="00771483">
        <w:rPr>
          <w:b/>
          <w:bCs/>
          <w:sz w:val="20"/>
          <w:szCs w:val="20"/>
        </w:rPr>
        <w:t xml:space="preserve">Listing </w:t>
      </w:r>
      <w:r w:rsidR="00FD2272">
        <w:rPr>
          <w:b/>
          <w:bCs/>
          <w:sz w:val="20"/>
          <w:szCs w:val="20"/>
        </w:rPr>
        <w:t>3</w:t>
      </w:r>
      <w:r w:rsidR="00FD2272">
        <w:rPr>
          <w:sz w:val="20"/>
          <w:szCs w:val="20"/>
        </w:rPr>
        <w:t>).</w:t>
      </w:r>
    </w:p>
    <w:p w14:paraId="4E2107C4" w14:textId="2CED0CE8" w:rsidR="00B162D5" w:rsidRDefault="00FD2272" w:rsidP="001A5B1C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That script will create a new window (see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4</w:t>
      </w:r>
      <w:r>
        <w:rPr>
          <w:sz w:val="20"/>
          <w:szCs w:val="20"/>
        </w:rPr>
        <w:t xml:space="preserve">.). That </w:t>
      </w:r>
      <w:r w:rsidR="001A5B1C">
        <w:rPr>
          <w:sz w:val="20"/>
          <w:szCs w:val="20"/>
        </w:rPr>
        <w:t>window</w:t>
      </w:r>
      <w:r w:rsidR="00526534" w:rsidRPr="0053110C">
        <w:rPr>
          <w:sz w:val="20"/>
          <w:szCs w:val="20"/>
        </w:rPr>
        <w:t xml:space="preserve"> i</w:t>
      </w:r>
      <w:r w:rsidR="001A5B1C">
        <w:rPr>
          <w:sz w:val="20"/>
          <w:szCs w:val="20"/>
        </w:rPr>
        <w:t xml:space="preserve">s shown in </w:t>
      </w:r>
      <w:r w:rsidR="00B162D5">
        <w:rPr>
          <w:b/>
          <w:bCs/>
          <w:sz w:val="20"/>
          <w:szCs w:val="20"/>
        </w:rPr>
        <w:t>Figure</w:t>
      </w:r>
      <w:r w:rsidR="00B162D5" w:rsidRPr="00771483">
        <w:rPr>
          <w:b/>
          <w:bCs/>
          <w:sz w:val="20"/>
          <w:szCs w:val="20"/>
        </w:rPr>
        <w:t xml:space="preserve"> </w:t>
      </w:r>
      <w:r w:rsidR="001A5B1C">
        <w:rPr>
          <w:b/>
          <w:bCs/>
          <w:sz w:val="20"/>
          <w:szCs w:val="20"/>
        </w:rPr>
        <w:t>2</w:t>
      </w:r>
      <w:r w:rsidR="00B162D5" w:rsidRPr="00E60BDF">
        <w:rPr>
          <w:sz w:val="20"/>
          <w:szCs w:val="20"/>
        </w:rPr>
        <w:t>.</w:t>
      </w:r>
    </w:p>
    <w:p w14:paraId="6433D92C" w14:textId="77777777" w:rsidR="00B162D5" w:rsidRDefault="00B162D5" w:rsidP="00B162D5">
      <w:pPr>
        <w:pStyle w:val="BodyText"/>
        <w:rPr>
          <w:sz w:val="20"/>
          <w:szCs w:val="20"/>
        </w:rPr>
      </w:pPr>
    </w:p>
    <w:p w14:paraId="341F4733" w14:textId="77777777" w:rsidR="00B162D5" w:rsidRPr="009524FB" w:rsidRDefault="00B162D5" w:rsidP="00B162D5">
      <w:pPr>
        <w:pStyle w:val="Figure"/>
      </w:pPr>
      <w:r w:rsidRPr="00653C2E">
        <w:rPr>
          <w:noProof/>
        </w:rPr>
        <w:drawing>
          <wp:inline distT="0" distB="0" distL="0" distR="0" wp14:anchorId="70603AE0" wp14:editId="5457644D">
            <wp:extent cx="4269741" cy="2309315"/>
            <wp:effectExtent l="0" t="0" r="0" b="2540"/>
            <wp:docPr id="933775169" name="Picture 933775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5169" name="Picture 9337751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1" cy="23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3DAE" w14:textId="04BBCCF5" w:rsidR="00B162D5" w:rsidRPr="0037412D" w:rsidRDefault="00B162D5" w:rsidP="00B162D5">
      <w:pPr>
        <w:pStyle w:val="FigureCaption"/>
        <w:rPr>
          <w:rFonts w:ascii="Verdana" w:hAnsi="Verdana"/>
          <w:i/>
          <w:iCs/>
          <w:sz w:val="20"/>
          <w:szCs w:val="20"/>
        </w:rPr>
      </w:pPr>
      <w:r w:rsidRPr="0084726F">
        <w:rPr>
          <w:rFonts w:ascii="Verdana" w:hAnsi="Verdana"/>
          <w:b/>
          <w:bCs/>
          <w:sz w:val="20"/>
          <w:szCs w:val="20"/>
        </w:rPr>
        <w:t xml:space="preserve">Figure </w:t>
      </w:r>
      <w:r w:rsidRPr="0053110C">
        <w:rPr>
          <w:rFonts w:ascii="Verdana" w:hAnsi="Verdana"/>
          <w:b/>
          <w:bCs/>
          <w:sz w:val="20"/>
          <w:szCs w:val="20"/>
        </w:rPr>
        <w:t>2</w:t>
      </w:r>
      <w:r w:rsidRPr="0084726F">
        <w:rPr>
          <w:rFonts w:ascii="Verdana" w:hAnsi="Verdana"/>
          <w:b/>
          <w:bCs/>
          <w:sz w:val="20"/>
          <w:szCs w:val="20"/>
        </w:rPr>
        <w:t>:</w:t>
      </w:r>
      <w:r w:rsidRPr="0084726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The result of clicking Run Script1 menu</w:t>
      </w:r>
    </w:p>
    <w:p w14:paraId="777A00FE" w14:textId="77777777" w:rsidR="00B162D5" w:rsidRDefault="00B162D5" w:rsidP="00B162D5">
      <w:pPr>
        <w:pStyle w:val="BodyText"/>
        <w:rPr>
          <w:sz w:val="20"/>
          <w:szCs w:val="20"/>
        </w:rPr>
      </w:pPr>
    </w:p>
    <w:p w14:paraId="1986BF4E" w14:textId="336CE8CD" w:rsidR="00CB6B9D" w:rsidRDefault="00CB6B9D" w:rsidP="00B162D5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Here we have two </w:t>
      </w:r>
      <w:r w:rsidR="006C4B19">
        <w:rPr>
          <w:sz w:val="20"/>
          <w:szCs w:val="20"/>
        </w:rPr>
        <w:t>buttons, both of them will trigger the execution of the demosScript2.cs</w:t>
      </w:r>
      <w:r w:rsidR="00471A4D">
        <w:rPr>
          <w:sz w:val="20"/>
          <w:szCs w:val="20"/>
        </w:rPr>
        <w:t>c</w:t>
      </w:r>
      <w:r w:rsidR="006C4B19">
        <w:rPr>
          <w:sz w:val="20"/>
          <w:szCs w:val="20"/>
        </w:rPr>
        <w:t xml:space="preserve">s script </w:t>
      </w:r>
      <w:r w:rsidR="00471A4D">
        <w:rPr>
          <w:sz w:val="20"/>
          <w:szCs w:val="20"/>
        </w:rPr>
        <w:t xml:space="preserve">(see </w:t>
      </w:r>
      <w:r w:rsidR="00471A4D" w:rsidRPr="00771483">
        <w:rPr>
          <w:b/>
          <w:bCs/>
          <w:sz w:val="20"/>
          <w:szCs w:val="20"/>
        </w:rPr>
        <w:t xml:space="preserve">Listing </w:t>
      </w:r>
      <w:r w:rsidR="00471A4D">
        <w:rPr>
          <w:b/>
          <w:bCs/>
          <w:sz w:val="20"/>
          <w:szCs w:val="20"/>
        </w:rPr>
        <w:t>5</w:t>
      </w:r>
      <w:r w:rsidR="00471A4D">
        <w:rPr>
          <w:sz w:val="20"/>
          <w:szCs w:val="20"/>
        </w:rPr>
        <w:t>).</w:t>
      </w:r>
    </w:p>
    <w:p w14:paraId="4FDC1252" w14:textId="7136A715" w:rsidR="00471A4D" w:rsidRDefault="00471A4D" w:rsidP="00B162D5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 left button will trigger it in the same process and the right one in a new process space.</w:t>
      </w:r>
    </w:p>
    <w:p w14:paraId="270DA2FB" w14:textId="2E2F5DA9" w:rsidR="00471A4D" w:rsidRDefault="00D13A88" w:rsidP="00B162D5">
      <w:pPr>
        <w:pStyle w:val="BodyText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 any case, as you can see from the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5</w:t>
      </w:r>
      <w:r>
        <w:rPr>
          <w:sz w:val="20"/>
          <w:szCs w:val="20"/>
        </w:rPr>
        <w:t xml:space="preserve">, the first thing the script does is to create a new window, demoScript2.xaml (see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6</w:t>
      </w:r>
      <w:r w:rsidRPr="00D13A88">
        <w:rPr>
          <w:sz w:val="20"/>
          <w:szCs w:val="20"/>
        </w:rPr>
        <w:t>)</w:t>
      </w:r>
      <w:r>
        <w:rPr>
          <w:b/>
          <w:bCs/>
          <w:sz w:val="20"/>
          <w:szCs w:val="20"/>
        </w:rPr>
        <w:t>.</w:t>
      </w:r>
    </w:p>
    <w:p w14:paraId="013B5E15" w14:textId="77777777" w:rsidR="000240E6" w:rsidRDefault="000240E6" w:rsidP="00B162D5">
      <w:pPr>
        <w:pStyle w:val="BodyText"/>
        <w:rPr>
          <w:b/>
          <w:bCs/>
          <w:sz w:val="20"/>
          <w:szCs w:val="20"/>
        </w:rPr>
      </w:pPr>
    </w:p>
    <w:p w14:paraId="36569424" w14:textId="046EF1B5" w:rsidR="000240E6" w:rsidRPr="000240E6" w:rsidRDefault="000240E6" w:rsidP="00B162D5">
      <w:pPr>
        <w:pStyle w:val="BodyText"/>
        <w:rPr>
          <w:sz w:val="20"/>
          <w:szCs w:val="20"/>
        </w:rPr>
      </w:pPr>
      <w:r w:rsidRPr="000240E6">
        <w:rPr>
          <w:sz w:val="20"/>
          <w:szCs w:val="20"/>
        </w:rPr>
        <w:t>The new window, created</w:t>
      </w:r>
      <w:r>
        <w:rPr>
          <w:sz w:val="20"/>
          <w:szCs w:val="20"/>
        </w:rPr>
        <w:t xml:space="preserve"> after the chaining, is shown in </w:t>
      </w:r>
      <w:r>
        <w:rPr>
          <w:b/>
          <w:bCs/>
          <w:sz w:val="20"/>
          <w:szCs w:val="20"/>
        </w:rPr>
        <w:t>Figure</w:t>
      </w:r>
      <w:r w:rsidRPr="0077148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3</w:t>
      </w:r>
      <w:r w:rsidRPr="00E60BDF">
        <w:rPr>
          <w:sz w:val="20"/>
          <w:szCs w:val="20"/>
        </w:rPr>
        <w:t>.</w:t>
      </w:r>
    </w:p>
    <w:p w14:paraId="45D1F172" w14:textId="77777777" w:rsidR="00C82693" w:rsidRDefault="00C82693" w:rsidP="00C82693">
      <w:pPr>
        <w:pStyle w:val="BodyText"/>
        <w:rPr>
          <w:sz w:val="20"/>
          <w:szCs w:val="20"/>
        </w:rPr>
      </w:pPr>
    </w:p>
    <w:p w14:paraId="22287AC2" w14:textId="77777777" w:rsidR="00C82693" w:rsidRPr="009524FB" w:rsidRDefault="00C82693" w:rsidP="00C82693">
      <w:pPr>
        <w:pStyle w:val="Figure"/>
      </w:pPr>
      <w:r w:rsidRPr="00653C2E">
        <w:rPr>
          <w:noProof/>
        </w:rPr>
        <w:drawing>
          <wp:inline distT="0" distB="0" distL="0" distR="0" wp14:anchorId="55A72CD0" wp14:editId="3A2E04B6">
            <wp:extent cx="4183935" cy="2309315"/>
            <wp:effectExtent l="0" t="0" r="0" b="2540"/>
            <wp:docPr id="74840298" name="Picture 74840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0298" name="Picture 7484029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935" cy="23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1DE0" w14:textId="0FEBCFCF" w:rsidR="00C82693" w:rsidRPr="0037412D" w:rsidRDefault="00C82693" w:rsidP="00C82693">
      <w:pPr>
        <w:pStyle w:val="FigureCaption"/>
        <w:rPr>
          <w:rFonts w:ascii="Verdana" w:hAnsi="Verdana"/>
          <w:i/>
          <w:iCs/>
          <w:sz w:val="20"/>
          <w:szCs w:val="20"/>
        </w:rPr>
      </w:pPr>
      <w:r w:rsidRPr="0084726F">
        <w:rPr>
          <w:rFonts w:ascii="Verdana" w:hAnsi="Verdana"/>
          <w:b/>
          <w:bCs/>
          <w:sz w:val="20"/>
          <w:szCs w:val="20"/>
        </w:rPr>
        <w:t xml:space="preserve">Figure </w:t>
      </w:r>
      <w:r w:rsidRPr="0053110C">
        <w:rPr>
          <w:rFonts w:ascii="Verdana" w:hAnsi="Verdana"/>
          <w:b/>
          <w:bCs/>
          <w:sz w:val="20"/>
          <w:szCs w:val="20"/>
        </w:rPr>
        <w:t>3</w:t>
      </w:r>
      <w:r w:rsidRPr="0084726F">
        <w:rPr>
          <w:rFonts w:ascii="Verdana" w:hAnsi="Verdana"/>
          <w:b/>
          <w:bCs/>
          <w:sz w:val="20"/>
          <w:szCs w:val="20"/>
        </w:rPr>
        <w:t>:</w:t>
      </w:r>
      <w:r w:rsidRPr="0084726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The chained script (the child)</w:t>
      </w:r>
    </w:p>
    <w:p w14:paraId="6758D318" w14:textId="77777777" w:rsidR="00C82693" w:rsidRDefault="00C82693" w:rsidP="00C82693">
      <w:pPr>
        <w:pStyle w:val="BodyText"/>
        <w:rPr>
          <w:sz w:val="20"/>
          <w:szCs w:val="20"/>
        </w:rPr>
      </w:pPr>
    </w:p>
    <w:p w14:paraId="5795CCD4" w14:textId="6B9DD3B7" w:rsidR="00C82693" w:rsidRDefault="0053110C" w:rsidP="00B162D5">
      <w:pPr>
        <w:pStyle w:val="BodyText"/>
        <w:rPr>
          <w:sz w:val="20"/>
          <w:szCs w:val="20"/>
        </w:rPr>
      </w:pPr>
      <w:r w:rsidRPr="0053110C">
        <w:rPr>
          <w:sz w:val="20"/>
          <w:szCs w:val="20"/>
        </w:rPr>
        <w:t>B</w:t>
      </w:r>
      <w:r w:rsidR="00E85547">
        <w:rPr>
          <w:sz w:val="20"/>
          <w:szCs w:val="20"/>
        </w:rPr>
        <w:t xml:space="preserve">oth windows (in </w:t>
      </w:r>
      <w:r w:rsidR="00E85547">
        <w:rPr>
          <w:b/>
          <w:bCs/>
          <w:sz w:val="20"/>
          <w:szCs w:val="20"/>
        </w:rPr>
        <w:t>Figure</w:t>
      </w:r>
      <w:r w:rsidR="00E85547" w:rsidRPr="00771483">
        <w:rPr>
          <w:b/>
          <w:bCs/>
          <w:sz w:val="20"/>
          <w:szCs w:val="20"/>
        </w:rPr>
        <w:t xml:space="preserve"> </w:t>
      </w:r>
      <w:r w:rsidR="00E85547">
        <w:rPr>
          <w:b/>
          <w:bCs/>
          <w:sz w:val="20"/>
          <w:szCs w:val="20"/>
        </w:rPr>
        <w:t>2</w:t>
      </w:r>
      <w:r w:rsidR="00E85547">
        <w:rPr>
          <w:sz w:val="20"/>
          <w:szCs w:val="20"/>
        </w:rPr>
        <w:t xml:space="preserve"> and in </w:t>
      </w:r>
      <w:r w:rsidR="00E85547">
        <w:rPr>
          <w:b/>
          <w:bCs/>
          <w:sz w:val="20"/>
          <w:szCs w:val="20"/>
        </w:rPr>
        <w:t>Figure</w:t>
      </w:r>
      <w:r w:rsidR="00E85547" w:rsidRPr="00771483">
        <w:rPr>
          <w:b/>
          <w:bCs/>
          <w:sz w:val="20"/>
          <w:szCs w:val="20"/>
        </w:rPr>
        <w:t xml:space="preserve"> </w:t>
      </w:r>
      <w:r w:rsidR="00E85547">
        <w:rPr>
          <w:b/>
          <w:bCs/>
          <w:sz w:val="20"/>
          <w:szCs w:val="20"/>
        </w:rPr>
        <w:t>3</w:t>
      </w:r>
      <w:r w:rsidR="00E85547">
        <w:rPr>
          <w:sz w:val="20"/>
          <w:szCs w:val="20"/>
        </w:rPr>
        <w:t>) show some graphics.</w:t>
      </w:r>
    </w:p>
    <w:p w14:paraId="76D9830F" w14:textId="49F75498" w:rsidR="00E85547" w:rsidRPr="008C574E" w:rsidRDefault="00153531" w:rsidP="00B162D5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These graphics are parts of the </w:t>
      </w:r>
      <w:proofErr w:type="spellStart"/>
      <w:r>
        <w:rPr>
          <w:sz w:val="20"/>
          <w:szCs w:val="20"/>
        </w:rPr>
        <w:t>LiveCharts</w:t>
      </w:r>
      <w:proofErr w:type="spellEnd"/>
      <w:r w:rsidR="008C574E">
        <w:rPr>
          <w:sz w:val="20"/>
          <w:szCs w:val="20"/>
        </w:rPr>
        <w:t xml:space="preserve"> (</w:t>
      </w:r>
      <w:hyperlink r:id="rId22" w:history="1">
        <w:r w:rsidR="008C574E" w:rsidRPr="008C574E">
          <w:rPr>
            <w:rStyle w:val="Hyperlink"/>
            <w:sz w:val="20"/>
            <w:szCs w:val="20"/>
          </w:rPr>
          <w:t>https://v0.lvcharts.com</w:t>
        </w:r>
      </w:hyperlink>
      <w:r w:rsidR="008C574E">
        <w:rPr>
          <w:sz w:val="20"/>
          <w:szCs w:val="20"/>
        </w:rPr>
        <w:t>), an MIT license package that can used as a NuGet package.</w:t>
      </w:r>
    </w:p>
    <w:p w14:paraId="3327D25E" w14:textId="20CFF4BD" w:rsidR="00706FD7" w:rsidRPr="00373555" w:rsidRDefault="00AB0964" w:rsidP="0024324E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You can check out how you can create cool graphics from this package in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3</w:t>
      </w:r>
      <w:r w:rsidR="00C92A33" w:rsidRPr="00C92A33">
        <w:rPr>
          <w:b/>
          <w:bCs/>
          <w:sz w:val="20"/>
          <w:szCs w:val="20"/>
        </w:rPr>
        <w:t xml:space="preserve"> </w:t>
      </w:r>
      <w:r w:rsidR="00C92A33" w:rsidRPr="00C92A33">
        <w:rPr>
          <w:sz w:val="20"/>
          <w:szCs w:val="20"/>
        </w:rPr>
        <w:t>(P</w:t>
      </w:r>
      <w:r w:rsidR="00C92A33">
        <w:rPr>
          <w:sz w:val="20"/>
          <w:szCs w:val="20"/>
        </w:rPr>
        <w:t>ie Chart)</w:t>
      </w:r>
      <w:r>
        <w:rPr>
          <w:sz w:val="20"/>
          <w:szCs w:val="20"/>
        </w:rPr>
        <w:t xml:space="preserve"> and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5</w:t>
      </w:r>
      <w:r w:rsidR="00C92A33" w:rsidRPr="00C92A33">
        <w:rPr>
          <w:b/>
          <w:bCs/>
          <w:sz w:val="20"/>
          <w:szCs w:val="20"/>
        </w:rPr>
        <w:t xml:space="preserve"> </w:t>
      </w:r>
      <w:r w:rsidR="00C92A33">
        <w:rPr>
          <w:sz w:val="20"/>
          <w:szCs w:val="20"/>
        </w:rPr>
        <w:t>(Normal line chart)</w:t>
      </w:r>
      <w:r w:rsidRPr="0042743D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48D99B9F" w14:textId="7533E013" w:rsidR="00FB7910" w:rsidRDefault="00FC15B9" w:rsidP="00FB7910">
      <w:pPr>
        <w:pStyle w:val="Heading2"/>
      </w:pPr>
      <w:r>
        <w:t>Download</w:t>
      </w:r>
      <w:r w:rsidR="00FB7910">
        <w:t xml:space="preserve">ing Resources </w:t>
      </w:r>
      <w:proofErr w:type="gramStart"/>
      <w:r w:rsidR="00FB7910">
        <w:t>From</w:t>
      </w:r>
      <w:proofErr w:type="gramEnd"/>
      <w:r w:rsidR="00FB7910">
        <w:t xml:space="preserve"> </w:t>
      </w:r>
      <w:r w:rsidR="00AA6F4F">
        <w:t xml:space="preserve">the </w:t>
      </w:r>
      <w:r w:rsidR="00FB7910">
        <w:t>Internet</w:t>
      </w:r>
    </w:p>
    <w:p w14:paraId="5F3411BB" w14:textId="5671FC45" w:rsidR="00FB7910" w:rsidRDefault="003666FB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In this section </w:t>
      </w:r>
      <w:r w:rsidR="004D164E">
        <w:rPr>
          <w:sz w:val="20"/>
          <w:szCs w:val="20"/>
        </w:rPr>
        <w:t>w</w:t>
      </w:r>
      <w:r>
        <w:rPr>
          <w:sz w:val="20"/>
          <w:szCs w:val="20"/>
        </w:rPr>
        <w:t>e are going to see how to get the resources (</w:t>
      </w:r>
      <w:r w:rsidR="00E53858" w:rsidRPr="00E53858">
        <w:rPr>
          <w:sz w:val="20"/>
          <w:szCs w:val="20"/>
        </w:rPr>
        <w:t>all</w:t>
      </w:r>
      <w:r w:rsidR="00E53858">
        <w:rPr>
          <w:sz w:val="20"/>
          <w:szCs w:val="20"/>
        </w:rPr>
        <w:t xml:space="preserve"> text</w:t>
      </w:r>
      <w:proofErr w:type="gramStart"/>
      <w:r w:rsidR="00E53858" w:rsidRPr="00E53858">
        <w:rPr>
          <w:sz w:val="20"/>
          <w:szCs w:val="20"/>
        </w:rPr>
        <w:t>,</w:t>
      </w:r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cscs</w:t>
      </w:r>
      <w:proofErr w:type="spellEnd"/>
      <w:proofErr w:type="gramEnd"/>
      <w:r w:rsidR="00E53858" w:rsidRPr="00E53858">
        <w:rPr>
          <w:sz w:val="20"/>
          <w:szCs w:val="20"/>
        </w:rPr>
        <w:t>,</w:t>
      </w:r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xaml</w:t>
      </w:r>
      <w:proofErr w:type="spellEnd"/>
      <w:r>
        <w:rPr>
          <w:sz w:val="20"/>
          <w:szCs w:val="20"/>
        </w:rPr>
        <w:t xml:space="preserve"> files</w:t>
      </w:r>
      <w:r w:rsidR="00E53858" w:rsidRPr="00E53858">
        <w:rPr>
          <w:sz w:val="20"/>
          <w:szCs w:val="20"/>
        </w:rPr>
        <w:t>,</w:t>
      </w:r>
      <w:r w:rsidR="00E53858">
        <w:rPr>
          <w:sz w:val="20"/>
          <w:szCs w:val="20"/>
        </w:rPr>
        <w:t xml:space="preserve"> and any images</w:t>
      </w:r>
      <w:r>
        <w:rPr>
          <w:sz w:val="20"/>
          <w:szCs w:val="20"/>
        </w:rPr>
        <w:t>) from the internet.</w:t>
      </w:r>
    </w:p>
    <w:p w14:paraId="123FEB32" w14:textId="09269E46" w:rsidR="009B235C" w:rsidRDefault="009B235C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The CSCS function to access a file, located somewhere on the internet</w:t>
      </w:r>
      <w:r w:rsidR="00970D89" w:rsidRPr="00970D89">
        <w:rPr>
          <w:sz w:val="20"/>
          <w:szCs w:val="20"/>
        </w:rPr>
        <w:t>,</w:t>
      </w:r>
      <w:r>
        <w:rPr>
          <w:sz w:val="20"/>
          <w:szCs w:val="20"/>
        </w:rPr>
        <w:t xml:space="preserve"> is </w:t>
      </w:r>
      <w:r w:rsidR="00970D89" w:rsidRPr="00970D89">
        <w:rPr>
          <w:sz w:val="20"/>
          <w:szCs w:val="20"/>
        </w:rPr>
        <w:t>the follow</w:t>
      </w:r>
      <w:r w:rsidR="00970D89">
        <w:rPr>
          <w:sz w:val="20"/>
          <w:szCs w:val="20"/>
        </w:rPr>
        <w:t>ing:</w:t>
      </w:r>
      <w:r>
        <w:rPr>
          <w:sz w:val="20"/>
          <w:szCs w:val="20"/>
        </w:rPr>
        <w:t xml:space="preserve"> </w:t>
      </w:r>
    </w:p>
    <w:p w14:paraId="51BF79BA" w14:textId="77777777" w:rsidR="009B235C" w:rsidRDefault="009B235C" w:rsidP="009B235C">
      <w:pPr>
        <w:pStyle w:val="BodyText"/>
        <w:rPr>
          <w:sz w:val="20"/>
          <w:szCs w:val="20"/>
        </w:rPr>
      </w:pPr>
    </w:p>
    <w:p w14:paraId="39ADA63E" w14:textId="6A1C89E7" w:rsidR="009B235C" w:rsidRDefault="009B235C" w:rsidP="009B235C">
      <w:pPr>
        <w:pStyle w:val="CodeSnippet"/>
        <w:rPr>
          <w:sz w:val="20"/>
          <w:szCs w:val="20"/>
        </w:rPr>
      </w:pPr>
      <w:r>
        <w:rPr>
          <w:sz w:val="20"/>
          <w:szCs w:val="20"/>
        </w:rPr>
        <w:t>Download(fullFilename);</w:t>
      </w:r>
    </w:p>
    <w:p w14:paraId="2C7CFB3F" w14:textId="77777777" w:rsidR="009B235C" w:rsidRDefault="009B235C" w:rsidP="00FB7910">
      <w:pPr>
        <w:pStyle w:val="BodyText"/>
        <w:rPr>
          <w:sz w:val="20"/>
          <w:szCs w:val="20"/>
        </w:rPr>
      </w:pPr>
    </w:p>
    <w:p w14:paraId="702808E9" w14:textId="3ED56978" w:rsidR="009B235C" w:rsidRDefault="009B235C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Note that the webserver where you </w:t>
      </w:r>
      <w:r w:rsidR="00D2305C" w:rsidRPr="00D2305C">
        <w:rPr>
          <w:sz w:val="20"/>
          <w:szCs w:val="20"/>
        </w:rPr>
        <w:t xml:space="preserve">store </w:t>
      </w:r>
      <w:r w:rsidR="0084202D" w:rsidRPr="0084202D">
        <w:rPr>
          <w:sz w:val="20"/>
          <w:szCs w:val="20"/>
        </w:rPr>
        <w:t>you</w:t>
      </w:r>
      <w:r w:rsidR="0084202D">
        <w:rPr>
          <w:sz w:val="20"/>
          <w:szCs w:val="20"/>
        </w:rPr>
        <w:t xml:space="preserve">r </w:t>
      </w:r>
      <w:r w:rsidR="00D2305C" w:rsidRPr="00D2305C">
        <w:rPr>
          <w:sz w:val="20"/>
          <w:szCs w:val="20"/>
        </w:rPr>
        <w:t xml:space="preserve">files for downloading, must be configured to treat </w:t>
      </w:r>
      <w:r w:rsidR="00D2305C">
        <w:rPr>
          <w:sz w:val="20"/>
          <w:szCs w:val="20"/>
        </w:rPr>
        <w:t>.</w:t>
      </w:r>
      <w:proofErr w:type="spellStart"/>
      <w:r w:rsidR="00D2305C">
        <w:rPr>
          <w:sz w:val="20"/>
          <w:szCs w:val="20"/>
        </w:rPr>
        <w:t>xaml</w:t>
      </w:r>
      <w:proofErr w:type="spellEnd"/>
      <w:r w:rsidR="00D2305C">
        <w:rPr>
          <w:sz w:val="20"/>
          <w:szCs w:val="20"/>
        </w:rPr>
        <w:t xml:space="preserve"> and </w:t>
      </w:r>
      <w:r w:rsidR="00D2305C" w:rsidRPr="00D2305C">
        <w:rPr>
          <w:sz w:val="20"/>
          <w:szCs w:val="20"/>
        </w:rPr>
        <w:t>.</w:t>
      </w:r>
      <w:proofErr w:type="spellStart"/>
      <w:r w:rsidR="00D2305C" w:rsidRPr="00D2305C">
        <w:rPr>
          <w:sz w:val="20"/>
          <w:szCs w:val="20"/>
        </w:rPr>
        <w:t>cscs</w:t>
      </w:r>
      <w:proofErr w:type="spellEnd"/>
      <w:r w:rsidR="00D2305C" w:rsidRPr="00D2305C">
        <w:rPr>
          <w:sz w:val="20"/>
          <w:szCs w:val="20"/>
        </w:rPr>
        <w:t xml:space="preserve"> files as text files.</w:t>
      </w:r>
    </w:p>
    <w:p w14:paraId="1EA18989" w14:textId="73F51C7B" w:rsidR="00D2305C" w:rsidRPr="00C35663" w:rsidRDefault="00D2305C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Usually this is already done by default for the .</w:t>
      </w:r>
      <w:proofErr w:type="spellStart"/>
      <w:r>
        <w:rPr>
          <w:sz w:val="20"/>
          <w:szCs w:val="20"/>
        </w:rPr>
        <w:t>xaml</w:t>
      </w:r>
      <w:proofErr w:type="spellEnd"/>
      <w:r>
        <w:rPr>
          <w:sz w:val="20"/>
          <w:szCs w:val="20"/>
        </w:rPr>
        <w:t xml:space="preserve"> files.</w:t>
      </w:r>
    </w:p>
    <w:p w14:paraId="6C1B34A8" w14:textId="77777777" w:rsidR="009B235C" w:rsidRPr="003D587F" w:rsidRDefault="009B235C" w:rsidP="009B235C">
      <w:pPr>
        <w:pStyle w:val="BodyText"/>
        <w:rPr>
          <w:sz w:val="20"/>
          <w:szCs w:val="20"/>
        </w:rPr>
      </w:pPr>
    </w:p>
    <w:p w14:paraId="61FB03A7" w14:textId="3007127A" w:rsidR="009B235C" w:rsidRPr="00897CEF" w:rsidRDefault="009B235C" w:rsidP="009B235C">
      <w:pPr>
        <w:pStyle w:val="PullQuote"/>
        <w:jc w:val="right"/>
      </w:pPr>
      <w:r>
        <w:t xml:space="preserve">The </w:t>
      </w:r>
      <w:r w:rsidR="004C543D">
        <w:t>w</w:t>
      </w:r>
      <w:r>
        <w:t>eb</w:t>
      </w:r>
      <w:r w:rsidR="004C543D">
        <w:t>s</w:t>
      </w:r>
      <w:r>
        <w:t>erver, where you store files for downloading, must be configured to treat .</w:t>
      </w:r>
      <w:proofErr w:type="spellStart"/>
      <w:r>
        <w:t>cscs</w:t>
      </w:r>
      <w:proofErr w:type="spellEnd"/>
      <w:r>
        <w:t xml:space="preserve"> files as text files.</w:t>
      </w:r>
    </w:p>
    <w:p w14:paraId="14E7C092" w14:textId="1E10AECC" w:rsidR="009B235C" w:rsidRPr="009B235C" w:rsidRDefault="009B235C" w:rsidP="00FB7910">
      <w:pPr>
        <w:pStyle w:val="BodyText"/>
        <w:rPr>
          <w:sz w:val="20"/>
          <w:szCs w:val="20"/>
        </w:rPr>
      </w:pPr>
    </w:p>
    <w:p w14:paraId="358C193E" w14:textId="306B1216" w:rsidR="009B235C" w:rsidRDefault="009579A0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For the .</w:t>
      </w:r>
      <w:proofErr w:type="spellStart"/>
      <w:r>
        <w:rPr>
          <w:sz w:val="20"/>
          <w:szCs w:val="20"/>
        </w:rPr>
        <w:t>cscs</w:t>
      </w:r>
      <w:proofErr w:type="spellEnd"/>
      <w:r>
        <w:rPr>
          <w:sz w:val="20"/>
          <w:szCs w:val="20"/>
        </w:rPr>
        <w:t xml:space="preserve"> files you shou</w:t>
      </w:r>
      <w:r w:rsidR="0029123C">
        <w:rPr>
          <w:sz w:val="20"/>
          <w:szCs w:val="20"/>
        </w:rPr>
        <w:t>l</w:t>
      </w:r>
      <w:r>
        <w:rPr>
          <w:sz w:val="20"/>
          <w:szCs w:val="20"/>
        </w:rPr>
        <w:t>d change the MIM</w:t>
      </w:r>
      <w:r w:rsidR="008B60EE">
        <w:rPr>
          <w:sz w:val="20"/>
          <w:szCs w:val="20"/>
        </w:rPr>
        <w:t>E</w:t>
      </w:r>
      <w:r>
        <w:rPr>
          <w:sz w:val="20"/>
          <w:szCs w:val="20"/>
        </w:rPr>
        <w:t xml:space="preserve"> types</w:t>
      </w:r>
      <w:r w:rsidR="008B60EE">
        <w:rPr>
          <w:sz w:val="20"/>
          <w:szCs w:val="20"/>
        </w:rPr>
        <w:t xml:space="preserve"> on the IIS Manager</w:t>
      </w:r>
      <w:r w:rsidR="000E1F20">
        <w:rPr>
          <w:sz w:val="20"/>
          <w:szCs w:val="20"/>
        </w:rPr>
        <w:t xml:space="preserve"> page,</w:t>
      </w:r>
      <w:r>
        <w:rPr>
          <w:sz w:val="20"/>
          <w:szCs w:val="20"/>
        </w:rPr>
        <w:t xml:space="preserve"> as shown in </w:t>
      </w:r>
      <w:r w:rsidR="00900F83">
        <w:rPr>
          <w:b/>
          <w:bCs/>
          <w:sz w:val="20"/>
          <w:szCs w:val="20"/>
        </w:rPr>
        <w:t>Figure</w:t>
      </w:r>
      <w:r w:rsidR="00900F83" w:rsidRPr="00771483">
        <w:rPr>
          <w:b/>
          <w:bCs/>
          <w:sz w:val="20"/>
          <w:szCs w:val="20"/>
        </w:rPr>
        <w:t xml:space="preserve"> </w:t>
      </w:r>
      <w:r w:rsidR="000E1F20">
        <w:rPr>
          <w:b/>
          <w:bCs/>
          <w:sz w:val="20"/>
          <w:szCs w:val="20"/>
        </w:rPr>
        <w:t>4</w:t>
      </w:r>
      <w:r w:rsidR="00900F83" w:rsidRPr="00E60BDF">
        <w:rPr>
          <w:sz w:val="20"/>
          <w:szCs w:val="20"/>
        </w:rPr>
        <w:t>.</w:t>
      </w:r>
    </w:p>
    <w:p w14:paraId="3D67549E" w14:textId="0C312FDD" w:rsidR="005B134F" w:rsidRPr="009524FB" w:rsidRDefault="005B134F" w:rsidP="005B134F">
      <w:pPr>
        <w:pStyle w:val="BodyText"/>
        <w:keepNext/>
      </w:pPr>
      <w:r>
        <w:rPr>
          <w:noProof/>
          <w:sz w:val="20"/>
          <w:szCs w:val="20"/>
        </w:rPr>
        <w:drawing>
          <wp:inline distT="0" distB="0" distL="0" distR="0" wp14:anchorId="4CFC958D" wp14:editId="385D2A1B">
            <wp:extent cx="6400800" cy="2834640"/>
            <wp:effectExtent l="0" t="0" r="0" b="0"/>
            <wp:docPr id="158026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6892" name="Picture 15802668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B94" w14:textId="442AE030" w:rsidR="005B134F" w:rsidRPr="0037412D" w:rsidRDefault="005B134F" w:rsidP="005B134F">
      <w:pPr>
        <w:pStyle w:val="FigureCaption"/>
        <w:rPr>
          <w:rFonts w:ascii="Verdana" w:hAnsi="Verdana"/>
          <w:i/>
          <w:iCs/>
          <w:sz w:val="20"/>
          <w:szCs w:val="20"/>
        </w:rPr>
      </w:pPr>
      <w:r w:rsidRPr="0084726F">
        <w:rPr>
          <w:rFonts w:ascii="Verdana" w:hAnsi="Verdana"/>
          <w:b/>
          <w:bCs/>
          <w:sz w:val="20"/>
          <w:szCs w:val="20"/>
        </w:rPr>
        <w:t xml:space="preserve">Figure </w:t>
      </w:r>
      <w:r w:rsidRPr="009E7FA5">
        <w:rPr>
          <w:rFonts w:ascii="Verdana" w:hAnsi="Verdana"/>
          <w:b/>
          <w:bCs/>
          <w:sz w:val="20"/>
          <w:szCs w:val="20"/>
        </w:rPr>
        <w:t>4</w:t>
      </w:r>
      <w:r w:rsidRPr="0084726F">
        <w:rPr>
          <w:rFonts w:ascii="Verdana" w:hAnsi="Verdana"/>
          <w:b/>
          <w:bCs/>
          <w:sz w:val="20"/>
          <w:szCs w:val="20"/>
        </w:rPr>
        <w:t>:</w:t>
      </w:r>
      <w:r w:rsidRPr="0084726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Changing MIME types on the server </w:t>
      </w:r>
      <w:r w:rsidR="009D5FF4">
        <w:rPr>
          <w:rFonts w:ascii="Verdana" w:hAnsi="Verdana"/>
          <w:sz w:val="20"/>
          <w:szCs w:val="20"/>
        </w:rPr>
        <w:t>IIS Manager</w:t>
      </w:r>
    </w:p>
    <w:p w14:paraId="403C873E" w14:textId="77777777" w:rsidR="000B5DFE" w:rsidRDefault="000B5DFE" w:rsidP="00FB7910">
      <w:pPr>
        <w:pStyle w:val="BodyText"/>
        <w:rPr>
          <w:sz w:val="20"/>
          <w:szCs w:val="20"/>
        </w:rPr>
      </w:pPr>
    </w:p>
    <w:p w14:paraId="35CED5F4" w14:textId="3D81757F" w:rsidR="000F5E3D" w:rsidRDefault="000F5E3D" w:rsidP="000F5E3D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After setting up your webserver for downloading </w:t>
      </w:r>
      <w:proofErr w:type="gramStart"/>
      <w:r w:rsidR="009E7FA5" w:rsidRPr="00461E0F">
        <w:rPr>
          <w:sz w:val="20"/>
          <w:szCs w:val="20"/>
        </w:rPr>
        <w:t xml:space="preserve">the </w:t>
      </w:r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cscs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fies</w:t>
      </w:r>
      <w:proofErr w:type="spellEnd"/>
      <w:r>
        <w:rPr>
          <w:sz w:val="20"/>
          <w:szCs w:val="20"/>
        </w:rPr>
        <w:t xml:space="preserve">, you can access them as follows: </w:t>
      </w:r>
    </w:p>
    <w:p w14:paraId="5AF2B3CD" w14:textId="77777777" w:rsidR="000F5E3D" w:rsidRDefault="000F5E3D" w:rsidP="000F5E3D">
      <w:pPr>
        <w:pStyle w:val="BodyText"/>
        <w:rPr>
          <w:sz w:val="20"/>
          <w:szCs w:val="20"/>
        </w:rPr>
      </w:pPr>
    </w:p>
    <w:p w14:paraId="07AB71C3" w14:textId="04B5F815" w:rsidR="00F51243" w:rsidRDefault="009E7FA5" w:rsidP="000F5E3D">
      <w:pPr>
        <w:pStyle w:val="CodeSnippet"/>
        <w:rPr>
          <w:sz w:val="20"/>
          <w:szCs w:val="20"/>
        </w:rPr>
      </w:pPr>
      <w:r w:rsidRPr="00C35663">
        <w:rPr>
          <w:sz w:val="20"/>
          <w:szCs w:val="20"/>
        </w:rPr>
        <w:t>n</w:t>
      </w:r>
      <w:r w:rsidR="00F51243">
        <w:rPr>
          <w:sz w:val="20"/>
          <w:szCs w:val="20"/>
        </w:rPr>
        <w:t xml:space="preserve">ewXamlFile = </w:t>
      </w:r>
      <w:r w:rsidR="000F5E3D" w:rsidRPr="009B235C">
        <w:rPr>
          <w:sz w:val="20"/>
          <w:szCs w:val="20"/>
        </w:rPr>
        <w:t>Download(</w:t>
      </w:r>
    </w:p>
    <w:p w14:paraId="178A6A00" w14:textId="18283854" w:rsidR="000F5E3D" w:rsidRDefault="00F51243" w:rsidP="000F5E3D">
      <w:pPr>
        <w:pStyle w:val="CodeSnippe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0F5E3D" w:rsidRPr="009B235C">
        <w:rPr>
          <w:sz w:val="20"/>
          <w:szCs w:val="20"/>
        </w:rPr>
        <w:t>"http://185.32.126.169/shared/</w:t>
      </w:r>
    </w:p>
    <w:p w14:paraId="34114CEE" w14:textId="77777777" w:rsidR="000F5E3D" w:rsidRDefault="000F5E3D" w:rsidP="000F5E3D">
      <w:pPr>
        <w:pStyle w:val="CodeSnippe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9B235C">
        <w:t xml:space="preserve"> </w:t>
      </w:r>
      <w:r w:rsidRPr="009B235C">
        <w:rPr>
          <w:sz w:val="20"/>
          <w:szCs w:val="20"/>
        </w:rPr>
        <w:t>winWithButtons.xaml");</w:t>
      </w:r>
    </w:p>
    <w:p w14:paraId="16C11284" w14:textId="77777777" w:rsidR="000F5E3D" w:rsidRDefault="000F5E3D" w:rsidP="000F5E3D">
      <w:pPr>
        <w:pStyle w:val="BodyText"/>
        <w:rPr>
          <w:sz w:val="20"/>
          <w:szCs w:val="20"/>
        </w:rPr>
      </w:pPr>
    </w:p>
    <w:p w14:paraId="52096B2F" w14:textId="4A6EAC02" w:rsidR="008247E3" w:rsidRDefault="008247E3" w:rsidP="000F5E3D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You can also do the </w:t>
      </w:r>
      <w:proofErr w:type="spellStart"/>
      <w:r>
        <w:rPr>
          <w:sz w:val="20"/>
          <w:szCs w:val="20"/>
        </w:rPr>
        <w:t>CHAINing</w:t>
      </w:r>
      <w:proofErr w:type="spellEnd"/>
      <w:r w:rsidR="00461E0F" w:rsidRPr="00461E0F">
        <w:rPr>
          <w:sz w:val="20"/>
          <w:szCs w:val="20"/>
        </w:rPr>
        <w:t>,</w:t>
      </w:r>
      <w:r>
        <w:rPr>
          <w:sz w:val="20"/>
          <w:szCs w:val="20"/>
        </w:rPr>
        <w:t xml:space="preserve"> that we explored in the previous section, using scripts from the internet:</w:t>
      </w:r>
    </w:p>
    <w:p w14:paraId="4A699E57" w14:textId="77777777" w:rsidR="008247E3" w:rsidRDefault="008247E3" w:rsidP="008247E3">
      <w:pPr>
        <w:pStyle w:val="BodyText"/>
        <w:rPr>
          <w:sz w:val="20"/>
          <w:szCs w:val="20"/>
        </w:rPr>
      </w:pPr>
    </w:p>
    <w:p w14:paraId="4029159D" w14:textId="77777777" w:rsidR="00A70392" w:rsidRDefault="00A70392" w:rsidP="00A70392">
      <w:pPr>
        <w:pStyle w:val="CodeSnippet"/>
        <w:rPr>
          <w:sz w:val="20"/>
          <w:szCs w:val="20"/>
        </w:rPr>
      </w:pPr>
      <w:r w:rsidRPr="00E0425E">
        <w:rPr>
          <w:color w:val="222222"/>
          <w:sz w:val="20"/>
          <w:szCs w:val="20"/>
        </w:rPr>
        <w:t xml:space="preserve">CHAIN </w:t>
      </w:r>
      <w:r w:rsidRPr="009B235C">
        <w:rPr>
          <w:sz w:val="20"/>
          <w:szCs w:val="20"/>
        </w:rPr>
        <w:t>Download(</w:t>
      </w:r>
    </w:p>
    <w:p w14:paraId="3F72E883" w14:textId="7BB30412" w:rsidR="00A70392" w:rsidRDefault="00A70392" w:rsidP="00A70392">
      <w:pPr>
        <w:pStyle w:val="CodeSnippe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9B235C">
        <w:rPr>
          <w:sz w:val="20"/>
          <w:szCs w:val="20"/>
        </w:rPr>
        <w:t>"http://185.32.126.169/shared/</w:t>
      </w:r>
      <w:r>
        <w:rPr>
          <w:sz w:val="20"/>
          <w:szCs w:val="20"/>
        </w:rPr>
        <w:t>script5.cscs</w:t>
      </w:r>
      <w:r w:rsidRPr="009B235C">
        <w:rPr>
          <w:sz w:val="20"/>
          <w:szCs w:val="20"/>
        </w:rPr>
        <w:t>");</w:t>
      </w:r>
    </w:p>
    <w:p w14:paraId="363B331A" w14:textId="43D9E27C" w:rsidR="007929BE" w:rsidRDefault="007929BE" w:rsidP="000F5E3D">
      <w:pPr>
        <w:pStyle w:val="BodyText"/>
        <w:rPr>
          <w:sz w:val="20"/>
          <w:szCs w:val="20"/>
        </w:rPr>
      </w:pPr>
    </w:p>
    <w:p w14:paraId="0443920E" w14:textId="24DB949C" w:rsidR="007929BE" w:rsidRPr="007929BE" w:rsidRDefault="007929BE" w:rsidP="007929BE">
      <w:pPr>
        <w:pStyle w:val="BodyText"/>
        <w:rPr>
          <w:sz w:val="20"/>
          <w:szCs w:val="20"/>
        </w:rPr>
      </w:pPr>
      <w:r w:rsidRPr="007929BE">
        <w:rPr>
          <w:sz w:val="20"/>
          <w:szCs w:val="20"/>
        </w:rPr>
        <w:t xml:space="preserve">This </w:t>
      </w:r>
      <w:r>
        <w:rPr>
          <w:sz w:val="20"/>
          <w:szCs w:val="20"/>
        </w:rPr>
        <w:t xml:space="preserve">statement </w:t>
      </w:r>
      <w:r w:rsidRPr="007929BE">
        <w:rPr>
          <w:sz w:val="20"/>
          <w:szCs w:val="20"/>
        </w:rPr>
        <w:t xml:space="preserve">means that script5.cscs will be downloaded from </w:t>
      </w:r>
      <w:r>
        <w:rPr>
          <w:sz w:val="20"/>
          <w:szCs w:val="20"/>
        </w:rPr>
        <w:t xml:space="preserve">an </w:t>
      </w:r>
      <w:r w:rsidRPr="007929BE">
        <w:rPr>
          <w:sz w:val="20"/>
          <w:szCs w:val="20"/>
        </w:rPr>
        <w:t xml:space="preserve">internet location and will be immediately started with </w:t>
      </w:r>
      <w:r>
        <w:rPr>
          <w:sz w:val="20"/>
          <w:szCs w:val="20"/>
        </w:rPr>
        <w:t>just</w:t>
      </w:r>
      <w:r w:rsidRPr="007929BE">
        <w:rPr>
          <w:sz w:val="20"/>
          <w:szCs w:val="20"/>
        </w:rPr>
        <w:t xml:space="preserve"> one line of code!</w:t>
      </w:r>
    </w:p>
    <w:p w14:paraId="5D8FD885" w14:textId="77777777" w:rsidR="007929BE" w:rsidRPr="00C35663" w:rsidRDefault="007929BE" w:rsidP="000F5E3D">
      <w:pPr>
        <w:pStyle w:val="BodyText"/>
        <w:rPr>
          <w:sz w:val="20"/>
          <w:szCs w:val="20"/>
        </w:rPr>
      </w:pPr>
    </w:p>
    <w:p w14:paraId="4B7928D2" w14:textId="7D2720FF" w:rsidR="005B134F" w:rsidRPr="00C35663" w:rsidRDefault="00DB7D66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Alternatively,</w:t>
      </w:r>
      <w:r w:rsidR="002F4845">
        <w:rPr>
          <w:sz w:val="20"/>
          <w:szCs w:val="20"/>
        </w:rPr>
        <w:t xml:space="preserve"> you can download</w:t>
      </w:r>
      <w:r w:rsidR="00857508">
        <w:rPr>
          <w:sz w:val="20"/>
          <w:szCs w:val="20"/>
        </w:rPr>
        <w:t xml:space="preserve"> the version of your program and then, if it is not up to date, you can </w:t>
      </w:r>
      <w:r w:rsidR="00A22D38">
        <w:rPr>
          <w:sz w:val="20"/>
          <w:szCs w:val="20"/>
        </w:rPr>
        <w:t>download a new</w:t>
      </w:r>
      <w:r w:rsidR="003573E3">
        <w:rPr>
          <w:sz w:val="20"/>
          <w:szCs w:val="20"/>
        </w:rPr>
        <w:t xml:space="preserve"> version of the CSCS and /or the </w:t>
      </w:r>
      <w:proofErr w:type="spellStart"/>
      <w:r w:rsidR="003573E3">
        <w:rPr>
          <w:sz w:val="20"/>
          <w:szCs w:val="20"/>
        </w:rPr>
        <w:t>xaml</w:t>
      </w:r>
      <w:proofErr w:type="spellEnd"/>
      <w:r w:rsidR="003573E3">
        <w:rPr>
          <w:sz w:val="20"/>
          <w:szCs w:val="20"/>
        </w:rPr>
        <w:t xml:space="preserve"> files.</w:t>
      </w:r>
    </w:p>
    <w:p w14:paraId="0A3830F1" w14:textId="49D6013D" w:rsidR="003573E3" w:rsidRDefault="003573E3" w:rsidP="00FB791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Below is a simple pseudo-example how to do it in CSCS:</w:t>
      </w:r>
    </w:p>
    <w:p w14:paraId="3DCCB1BF" w14:textId="77777777" w:rsidR="00857508" w:rsidRDefault="00857508" w:rsidP="00857508">
      <w:pPr>
        <w:pStyle w:val="BodyText"/>
        <w:rPr>
          <w:sz w:val="20"/>
          <w:szCs w:val="20"/>
        </w:rPr>
      </w:pPr>
    </w:p>
    <w:p w14:paraId="4034B3EE" w14:textId="77777777" w:rsid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>v = Download(</w:t>
      </w:r>
    </w:p>
    <w:p w14:paraId="4D1CDA48" w14:textId="2AB92F47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C35663">
        <w:rPr>
          <w:sz w:val="20"/>
          <w:szCs w:val="20"/>
        </w:rPr>
        <w:t xml:space="preserve">  </w:t>
      </w:r>
      <w:r w:rsidRPr="00857508">
        <w:rPr>
          <w:sz w:val="20"/>
          <w:szCs w:val="20"/>
          <w:lang w:val="en-CH"/>
        </w:rPr>
        <w:t>"http://185.32.126.169/shared/version.</w:t>
      </w:r>
      <w:r w:rsidR="001F6A73">
        <w:rPr>
          <w:sz w:val="20"/>
          <w:szCs w:val="20"/>
          <w:lang w:val="de-DE"/>
        </w:rPr>
        <w:t>txt</w:t>
      </w:r>
      <w:r w:rsidRPr="00857508">
        <w:rPr>
          <w:sz w:val="20"/>
          <w:szCs w:val="20"/>
          <w:lang w:val="en-CH"/>
        </w:rPr>
        <w:t>");</w:t>
      </w:r>
    </w:p>
    <w:p w14:paraId="66EEE4AE" w14:textId="77777777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lastRenderedPageBreak/>
        <w:t>lines = readfile(v);</w:t>
      </w:r>
    </w:p>
    <w:p w14:paraId="75C7CFF5" w14:textId="77777777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>version = lines[0];</w:t>
      </w:r>
    </w:p>
    <w:p w14:paraId="0D81E7A9" w14:textId="77777777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>if (myVersion &lt; version) {</w:t>
      </w:r>
    </w:p>
    <w:p w14:paraId="7FEE18DE" w14:textId="77777777" w:rsidR="00857508" w:rsidRDefault="00857508" w:rsidP="00857508">
      <w:pPr>
        <w:pStyle w:val="CodeSnippet"/>
        <w:rPr>
          <w:sz w:val="20"/>
          <w:szCs w:val="20"/>
        </w:rPr>
      </w:pPr>
      <w:r w:rsidRPr="00857508">
        <w:rPr>
          <w:sz w:val="20"/>
          <w:szCs w:val="20"/>
          <w:lang w:val="en-CH"/>
        </w:rPr>
        <w:t xml:space="preserve">  newScriptFile = Download(</w:t>
      </w:r>
      <w:r w:rsidRPr="0085750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</w:p>
    <w:p w14:paraId="4BA10966" w14:textId="5E873E25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>
        <w:rPr>
          <w:sz w:val="20"/>
          <w:szCs w:val="20"/>
        </w:rPr>
        <w:t xml:space="preserve">    </w:t>
      </w:r>
      <w:r w:rsidRPr="00857508">
        <w:rPr>
          <w:sz w:val="20"/>
          <w:szCs w:val="20"/>
          <w:lang w:val="en-CH"/>
        </w:rPr>
        <w:t>"http://185.32.126.169/shared/script5.cscs");</w:t>
      </w:r>
    </w:p>
    <w:p w14:paraId="7BF26112" w14:textId="53F6F161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 xml:space="preserve">  copy(newScriptFile, programScriptsDir);</w:t>
      </w:r>
    </w:p>
    <w:p w14:paraId="4472D1AC" w14:textId="77777777" w:rsid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 xml:space="preserve">  newXamlFile = Download(</w:t>
      </w:r>
    </w:p>
    <w:p w14:paraId="1C82F9A2" w14:textId="2AF044AC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C35663">
        <w:rPr>
          <w:sz w:val="20"/>
          <w:szCs w:val="20"/>
        </w:rPr>
        <w:t xml:space="preserve">  </w:t>
      </w:r>
      <w:r w:rsidRPr="00857508">
        <w:rPr>
          <w:sz w:val="20"/>
          <w:szCs w:val="20"/>
        </w:rPr>
        <w:t xml:space="preserve">  </w:t>
      </w:r>
      <w:r w:rsidRPr="00857508">
        <w:rPr>
          <w:sz w:val="20"/>
          <w:szCs w:val="20"/>
          <w:lang w:val="en-CH"/>
        </w:rPr>
        <w:t>"http://185.32.126.169/shared/win</w:t>
      </w:r>
      <w:r w:rsidRPr="00857508">
        <w:rPr>
          <w:sz w:val="20"/>
          <w:szCs w:val="20"/>
        </w:rPr>
        <w:t>5</w:t>
      </w:r>
      <w:r w:rsidRPr="00857508">
        <w:rPr>
          <w:sz w:val="20"/>
          <w:szCs w:val="20"/>
          <w:lang w:val="en-CH"/>
        </w:rPr>
        <w:t>.xaml");</w:t>
      </w:r>
    </w:p>
    <w:p w14:paraId="67AF8CB2" w14:textId="176D054D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 xml:space="preserve">  copy(newXamlFile, programXamlDir);</w:t>
      </w:r>
    </w:p>
    <w:p w14:paraId="54B5887E" w14:textId="77777777" w:rsidR="00857508" w:rsidRPr="00857508" w:rsidRDefault="00857508" w:rsidP="00857508">
      <w:pPr>
        <w:pStyle w:val="CodeSnippet"/>
        <w:rPr>
          <w:sz w:val="20"/>
          <w:szCs w:val="20"/>
          <w:lang w:val="en-CH"/>
        </w:rPr>
      </w:pPr>
      <w:r w:rsidRPr="00857508">
        <w:rPr>
          <w:sz w:val="20"/>
          <w:szCs w:val="20"/>
          <w:lang w:val="en-CH"/>
        </w:rPr>
        <w:t>}</w:t>
      </w:r>
    </w:p>
    <w:p w14:paraId="6A9DABA0" w14:textId="77777777" w:rsidR="00174511" w:rsidRDefault="00174511" w:rsidP="00174511">
      <w:pPr>
        <w:pStyle w:val="BodyText"/>
      </w:pPr>
    </w:p>
    <w:p w14:paraId="5B0436A4" w14:textId="3DEB355F" w:rsidR="00461E0F" w:rsidRPr="00461E0F" w:rsidRDefault="00461E0F" w:rsidP="00174511">
      <w:pPr>
        <w:pStyle w:val="BodyText"/>
        <w:rPr>
          <w:sz w:val="20"/>
          <w:szCs w:val="20"/>
        </w:rPr>
      </w:pPr>
      <w:r w:rsidRPr="00461E0F">
        <w:rPr>
          <w:sz w:val="20"/>
          <w:szCs w:val="20"/>
        </w:rPr>
        <w:t>In the same way yo</w:t>
      </w:r>
      <w:r>
        <w:rPr>
          <w:sz w:val="20"/>
          <w:szCs w:val="20"/>
        </w:rPr>
        <w:t>u can download images or any other files as well.</w:t>
      </w:r>
    </w:p>
    <w:p w14:paraId="03F972C5" w14:textId="3FE91BE5" w:rsidR="00174511" w:rsidRPr="00461E0F" w:rsidRDefault="00174511" w:rsidP="00174511">
      <w:pPr>
        <w:pStyle w:val="Heading2"/>
      </w:pPr>
      <w:r w:rsidRPr="00174511">
        <w:t>Introduction to Pointers in Scripting</w:t>
      </w:r>
    </w:p>
    <w:p w14:paraId="4CA28390" w14:textId="138A3085" w:rsidR="002A1E7B" w:rsidRDefault="002A1E7B" w:rsidP="00174511">
      <w:pPr>
        <w:pStyle w:val="BodyText"/>
        <w:rPr>
          <w:sz w:val="20"/>
          <w:szCs w:val="20"/>
        </w:rPr>
      </w:pPr>
      <w:r w:rsidRPr="002A1E7B">
        <w:rPr>
          <w:sz w:val="20"/>
          <w:szCs w:val="20"/>
        </w:rPr>
        <w:t>An</w:t>
      </w:r>
      <w:r>
        <w:rPr>
          <w:sz w:val="20"/>
          <w:szCs w:val="20"/>
        </w:rPr>
        <w:t>other nice feature that we</w:t>
      </w:r>
      <w:r w:rsidR="004D1DAC">
        <w:rPr>
          <w:sz w:val="20"/>
          <w:szCs w:val="20"/>
        </w:rPr>
        <w:t xml:space="preserve">’d like to </w:t>
      </w:r>
      <w:r>
        <w:rPr>
          <w:sz w:val="20"/>
          <w:szCs w:val="20"/>
        </w:rPr>
        <w:t>introduce in CSCS scripting language, is pointers.</w:t>
      </w:r>
    </w:p>
    <w:p w14:paraId="3EADAD39" w14:textId="1753F65A" w:rsidR="00174511" w:rsidRDefault="002A1E7B" w:rsidP="00174511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They work and look similar to </w:t>
      </w:r>
      <w:r w:rsidR="001235F8">
        <w:rPr>
          <w:sz w:val="20"/>
          <w:szCs w:val="20"/>
        </w:rPr>
        <w:t xml:space="preserve">the </w:t>
      </w:r>
      <w:r>
        <w:rPr>
          <w:sz w:val="20"/>
          <w:szCs w:val="20"/>
        </w:rPr>
        <w:t>C/C++ pointers</w:t>
      </w:r>
      <w:r w:rsidR="000A07CD">
        <w:rPr>
          <w:sz w:val="20"/>
          <w:szCs w:val="20"/>
        </w:rPr>
        <w:t xml:space="preserve"> (</w:t>
      </w:r>
      <w:r w:rsidR="004D1DAC">
        <w:rPr>
          <w:sz w:val="20"/>
          <w:szCs w:val="20"/>
        </w:rPr>
        <w:t xml:space="preserve">but </w:t>
      </w:r>
      <w:r w:rsidR="000A07CD">
        <w:rPr>
          <w:sz w:val="20"/>
          <w:szCs w:val="20"/>
        </w:rPr>
        <w:t xml:space="preserve">not the same though: to dereference </w:t>
      </w:r>
      <w:r w:rsidR="004D1DAC">
        <w:rPr>
          <w:sz w:val="20"/>
          <w:szCs w:val="20"/>
        </w:rPr>
        <w:t>a</w:t>
      </w:r>
      <w:r w:rsidR="000A07CD">
        <w:rPr>
          <w:sz w:val="20"/>
          <w:szCs w:val="20"/>
        </w:rPr>
        <w:t xml:space="preserve"> pointer, e.g., to access the value of a variable that </w:t>
      </w:r>
      <w:r w:rsidR="00816096">
        <w:rPr>
          <w:sz w:val="20"/>
          <w:szCs w:val="20"/>
        </w:rPr>
        <w:t>i</w:t>
      </w:r>
      <w:r w:rsidR="000A07CD">
        <w:rPr>
          <w:sz w:val="20"/>
          <w:szCs w:val="20"/>
        </w:rPr>
        <w:t>t points to, we use “&amp;” instead of “*”)</w:t>
      </w:r>
      <w:r>
        <w:rPr>
          <w:sz w:val="20"/>
          <w:szCs w:val="20"/>
        </w:rPr>
        <w:t xml:space="preserve">. </w:t>
      </w:r>
      <w:r w:rsidR="000A07CD">
        <w:rPr>
          <w:sz w:val="20"/>
          <w:szCs w:val="20"/>
        </w:rPr>
        <w:t>A</w:t>
      </w:r>
      <w:r w:rsidR="004D1DAC">
        <w:rPr>
          <w:sz w:val="20"/>
          <w:szCs w:val="20"/>
        </w:rPr>
        <w:t>n important</w:t>
      </w:r>
      <w:r w:rsidR="000A07C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difference </w:t>
      </w:r>
      <w:r w:rsidR="000A07CD">
        <w:rPr>
          <w:sz w:val="20"/>
          <w:szCs w:val="20"/>
        </w:rPr>
        <w:t xml:space="preserve">is </w:t>
      </w:r>
      <w:r>
        <w:rPr>
          <w:sz w:val="20"/>
          <w:szCs w:val="20"/>
        </w:rPr>
        <w:t xml:space="preserve">that you don’t have to </w:t>
      </w:r>
      <w:r w:rsidRPr="002A1E7B">
        <w:rPr>
          <w:sz w:val="20"/>
          <w:szCs w:val="20"/>
        </w:rPr>
        <w:t>ex</w:t>
      </w:r>
      <w:r>
        <w:rPr>
          <w:sz w:val="20"/>
          <w:szCs w:val="20"/>
        </w:rPr>
        <w:t xml:space="preserve">plicitly allocate and delete the memory where </w:t>
      </w:r>
      <w:r w:rsidR="004D1DAC">
        <w:rPr>
          <w:sz w:val="20"/>
          <w:szCs w:val="20"/>
        </w:rPr>
        <w:t>your</w:t>
      </w:r>
      <w:r>
        <w:rPr>
          <w:sz w:val="20"/>
          <w:szCs w:val="20"/>
        </w:rPr>
        <w:t xml:space="preserve"> pointer points to.</w:t>
      </w:r>
    </w:p>
    <w:p w14:paraId="37E293FC" w14:textId="77777777" w:rsidR="000A07CD" w:rsidRDefault="000A07CD" w:rsidP="00174511">
      <w:pPr>
        <w:pStyle w:val="BodyText"/>
        <w:rPr>
          <w:sz w:val="20"/>
          <w:szCs w:val="20"/>
        </w:rPr>
      </w:pPr>
    </w:p>
    <w:p w14:paraId="538403C9" w14:textId="20CCDDE2" w:rsidR="000A07CD" w:rsidRPr="000A07CD" w:rsidRDefault="000A07CD" w:rsidP="00174511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Basically, after a pointer is defined and initialized to point to a variable, as soon as you change the value of a pointer, the value of a variable, to which it points to, will be changed as well. Also, if </w:t>
      </w:r>
      <w:r w:rsidR="00A54F47">
        <w:rPr>
          <w:sz w:val="20"/>
          <w:szCs w:val="20"/>
        </w:rPr>
        <w:t xml:space="preserve">you </w:t>
      </w:r>
      <w:r>
        <w:rPr>
          <w:sz w:val="20"/>
          <w:szCs w:val="20"/>
        </w:rPr>
        <w:t>change the value of a variable, the pointer value will be changed as well.</w:t>
      </w:r>
    </w:p>
    <w:p w14:paraId="27DB41F8" w14:textId="77777777" w:rsidR="00174511" w:rsidRDefault="00174511" w:rsidP="00174511">
      <w:pPr>
        <w:pStyle w:val="BodyText"/>
        <w:rPr>
          <w:sz w:val="20"/>
          <w:szCs w:val="20"/>
        </w:rPr>
      </w:pPr>
    </w:p>
    <w:p w14:paraId="5F5956D7" w14:textId="35AE1754" w:rsidR="000A07CD" w:rsidRDefault="000A07CD" w:rsidP="00174511">
      <w:pPr>
        <w:pStyle w:val="BodyText"/>
        <w:rPr>
          <w:sz w:val="20"/>
          <w:szCs w:val="20"/>
        </w:rPr>
      </w:pPr>
      <w:r w:rsidRPr="000A07CD">
        <w:rPr>
          <w:sz w:val="20"/>
          <w:szCs w:val="20"/>
        </w:rPr>
        <w:t xml:space="preserve">Here is </w:t>
      </w:r>
      <w:r>
        <w:rPr>
          <w:sz w:val="20"/>
          <w:szCs w:val="20"/>
        </w:rPr>
        <w:t xml:space="preserve">an example from </w:t>
      </w:r>
      <w:r w:rsidRPr="00771483">
        <w:rPr>
          <w:b/>
          <w:bCs/>
          <w:sz w:val="20"/>
          <w:szCs w:val="20"/>
        </w:rPr>
        <w:t xml:space="preserve">Listing </w:t>
      </w:r>
      <w:r>
        <w:rPr>
          <w:b/>
          <w:bCs/>
          <w:sz w:val="20"/>
          <w:szCs w:val="20"/>
        </w:rPr>
        <w:t>5</w:t>
      </w:r>
      <w:r w:rsidRPr="000A07CD">
        <w:rPr>
          <w:sz w:val="20"/>
          <w:szCs w:val="20"/>
        </w:rPr>
        <w:t>:</w:t>
      </w:r>
    </w:p>
    <w:p w14:paraId="0EEE1BE2" w14:textId="77777777" w:rsidR="000A07CD" w:rsidRPr="000A07CD" w:rsidRDefault="000A07CD" w:rsidP="00174511">
      <w:pPr>
        <w:pStyle w:val="BodyText"/>
        <w:rPr>
          <w:sz w:val="20"/>
          <w:szCs w:val="20"/>
        </w:rPr>
      </w:pPr>
    </w:p>
    <w:p w14:paraId="24C07B76" w14:textId="77777777" w:rsidR="00BE4598" w:rsidRDefault="00BE4598" w:rsidP="00BE4598">
      <w:pPr>
        <w:pStyle w:val="CodeSnippet"/>
        <w:rPr>
          <w:sz w:val="20"/>
          <w:szCs w:val="20"/>
        </w:rPr>
      </w:pPr>
      <w:r w:rsidRPr="00BE4598">
        <w:rPr>
          <w:sz w:val="20"/>
          <w:szCs w:val="20"/>
        </w:rPr>
        <w:t xml:space="preserve">// </w:t>
      </w:r>
      <w:r>
        <w:rPr>
          <w:sz w:val="20"/>
          <w:szCs w:val="20"/>
        </w:rPr>
        <w:t xml:space="preserve">A </w:t>
      </w:r>
      <w:r w:rsidRPr="00BE4598">
        <w:rPr>
          <w:sz w:val="20"/>
          <w:szCs w:val="20"/>
        </w:rPr>
        <w:t xml:space="preserve">pointer must be first defined with </w:t>
      </w:r>
    </w:p>
    <w:p w14:paraId="0C1E9932" w14:textId="6DD2973B" w:rsidR="00BE4598" w:rsidRPr="00BE4598" w:rsidRDefault="00BE4598" w:rsidP="00BE4598">
      <w:pPr>
        <w:pStyle w:val="CodeSnippet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BE4598">
        <w:rPr>
          <w:sz w:val="20"/>
          <w:szCs w:val="20"/>
        </w:rPr>
        <w:t>a DEFINE keyword</w:t>
      </w:r>
    </w:p>
    <w:p w14:paraId="12A95433" w14:textId="42286228" w:rsidR="00BE4598" w:rsidRPr="00BE4598" w:rsidRDefault="00BE4598" w:rsidP="00BE4598">
      <w:pPr>
        <w:pStyle w:val="CodeSnippet"/>
        <w:rPr>
          <w:sz w:val="20"/>
          <w:szCs w:val="20"/>
        </w:rPr>
      </w:pPr>
      <w:r w:rsidRPr="00BE4598">
        <w:rPr>
          <w:sz w:val="20"/>
          <w:szCs w:val="20"/>
        </w:rPr>
        <w:t>DEFINE aPointer type f;</w:t>
      </w:r>
    </w:p>
    <w:p w14:paraId="0A164031" w14:textId="77777777" w:rsidR="00BE4598" w:rsidRDefault="00BE4598" w:rsidP="000A07CD">
      <w:pPr>
        <w:pStyle w:val="CodeSnippet"/>
        <w:rPr>
          <w:sz w:val="20"/>
          <w:szCs w:val="20"/>
        </w:rPr>
      </w:pPr>
    </w:p>
    <w:p w14:paraId="78FF47FC" w14:textId="01ED5D05" w:rsidR="000A07CD" w:rsidRPr="000A07CD" w:rsidRDefault="000A07CD" w:rsidP="000A07CD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>aPointer -&gt; var1;</w:t>
      </w:r>
    </w:p>
    <w:p w14:paraId="747983F5" w14:textId="1C4F752E" w:rsidR="000A07CD" w:rsidRPr="000A07CD" w:rsidRDefault="000A07CD" w:rsidP="000A07CD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 xml:space="preserve">// </w:t>
      </w:r>
      <w:r w:rsidR="0079648F">
        <w:rPr>
          <w:sz w:val="20"/>
          <w:szCs w:val="20"/>
        </w:rPr>
        <w:t>aPointer p</w:t>
      </w:r>
      <w:r w:rsidRPr="000A07CD">
        <w:rPr>
          <w:sz w:val="20"/>
          <w:szCs w:val="20"/>
        </w:rPr>
        <w:t>oints n</w:t>
      </w:r>
      <w:r>
        <w:rPr>
          <w:sz w:val="20"/>
          <w:szCs w:val="20"/>
        </w:rPr>
        <w:t>o</w:t>
      </w:r>
      <w:r w:rsidRPr="000A07CD">
        <w:rPr>
          <w:sz w:val="20"/>
          <w:szCs w:val="20"/>
        </w:rPr>
        <w:t>w to a variable</w:t>
      </w:r>
      <w:r>
        <w:rPr>
          <w:sz w:val="20"/>
          <w:szCs w:val="20"/>
        </w:rPr>
        <w:t xml:space="preserve"> var1</w:t>
      </w:r>
    </w:p>
    <w:p w14:paraId="2542CE55" w14:textId="77777777" w:rsidR="000A07CD" w:rsidRDefault="000A07CD" w:rsidP="000A07CD">
      <w:pPr>
        <w:pStyle w:val="CodeSnippet"/>
        <w:rPr>
          <w:sz w:val="20"/>
          <w:szCs w:val="20"/>
        </w:rPr>
      </w:pPr>
    </w:p>
    <w:p w14:paraId="74C8401E" w14:textId="0EF26AEC" w:rsidR="000A07CD" w:rsidRDefault="000A07CD" w:rsidP="000A07CD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>var1 = 100;</w:t>
      </w:r>
    </w:p>
    <w:p w14:paraId="6B1DD3F7" w14:textId="45BA6F29" w:rsidR="000A07CD" w:rsidRPr="000A07CD" w:rsidRDefault="000A07CD" w:rsidP="000A07CD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>// Now the value o</w:t>
      </w:r>
      <w:r w:rsidR="00885C64">
        <w:rPr>
          <w:sz w:val="20"/>
          <w:szCs w:val="20"/>
        </w:rPr>
        <w:t>f</w:t>
      </w:r>
      <w:r w:rsidRPr="000A07CD">
        <w:rPr>
          <w:sz w:val="20"/>
          <w:szCs w:val="20"/>
        </w:rPr>
        <w:t xml:space="preserve"> &amp;a</w:t>
      </w:r>
      <w:r>
        <w:rPr>
          <w:sz w:val="20"/>
          <w:szCs w:val="20"/>
        </w:rPr>
        <w:t>Pointer will be 100</w:t>
      </w:r>
    </w:p>
    <w:p w14:paraId="78DD9688" w14:textId="21F9AC37" w:rsidR="00885C64" w:rsidRDefault="000A07CD" w:rsidP="000A07CD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>&amp;aPointer = 200;</w:t>
      </w:r>
    </w:p>
    <w:p w14:paraId="217E8DE7" w14:textId="74CD18E5" w:rsidR="00174511" w:rsidRDefault="00885C64" w:rsidP="00885C64">
      <w:pPr>
        <w:pStyle w:val="CodeSnippet"/>
        <w:rPr>
          <w:sz w:val="20"/>
          <w:szCs w:val="20"/>
        </w:rPr>
      </w:pPr>
      <w:r w:rsidRPr="000A07CD">
        <w:rPr>
          <w:sz w:val="20"/>
          <w:szCs w:val="20"/>
        </w:rPr>
        <w:t>// Now the value o</w:t>
      </w:r>
      <w:r>
        <w:rPr>
          <w:sz w:val="20"/>
          <w:szCs w:val="20"/>
        </w:rPr>
        <w:t>f</w:t>
      </w:r>
      <w:r w:rsidRPr="000A07CD">
        <w:rPr>
          <w:sz w:val="20"/>
          <w:szCs w:val="20"/>
        </w:rPr>
        <w:t xml:space="preserve"> </w:t>
      </w:r>
      <w:r>
        <w:rPr>
          <w:sz w:val="20"/>
          <w:szCs w:val="20"/>
        </w:rPr>
        <w:t>var1 will be 200</w:t>
      </w:r>
    </w:p>
    <w:p w14:paraId="22111258" w14:textId="77777777" w:rsidR="00174511" w:rsidRPr="00C35663" w:rsidRDefault="00174511" w:rsidP="00174511">
      <w:pPr>
        <w:pStyle w:val="BodyText"/>
      </w:pPr>
    </w:p>
    <w:p w14:paraId="49514BC6" w14:textId="2152871D" w:rsidR="00C420AA" w:rsidRPr="00732C03" w:rsidRDefault="00C420AA" w:rsidP="00C420AA">
      <w:pPr>
        <w:pStyle w:val="Heading2"/>
      </w:pPr>
      <w:r>
        <w:t>Wrapping Up</w:t>
      </w:r>
    </w:p>
    <w:p w14:paraId="556D7551" w14:textId="77777777" w:rsidR="00540481" w:rsidRPr="00896A82" w:rsidRDefault="00540481" w:rsidP="00C420AA">
      <w:pPr>
        <w:pStyle w:val="BodyText"/>
        <w:rPr>
          <w:sz w:val="20"/>
          <w:szCs w:val="20"/>
        </w:rPr>
      </w:pPr>
    </w:p>
    <w:p w14:paraId="38C8FF87" w14:textId="77777777" w:rsidR="00D170DB" w:rsidRPr="00627038" w:rsidRDefault="00D170DB" w:rsidP="00D170DB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In this article we saw how one can use Chains in a scripting language.</w:t>
      </w:r>
    </w:p>
    <w:p w14:paraId="1D7BC5B0" w14:textId="03CAC0F0" w:rsidR="00627038" w:rsidRDefault="00627038" w:rsidP="00627038">
      <w:pPr>
        <w:pStyle w:val="BodyText"/>
        <w:rPr>
          <w:sz w:val="20"/>
          <w:szCs w:val="20"/>
        </w:rPr>
      </w:pPr>
      <w:r w:rsidRPr="00627038">
        <w:rPr>
          <w:sz w:val="20"/>
          <w:szCs w:val="20"/>
        </w:rPr>
        <w:t xml:space="preserve">It is possible to use script chaining to any level deep, i.e., you can script from </w:t>
      </w:r>
      <w:r>
        <w:rPr>
          <w:sz w:val="20"/>
          <w:szCs w:val="20"/>
        </w:rPr>
        <w:t xml:space="preserve">the </w:t>
      </w:r>
      <w:proofErr w:type="spellStart"/>
      <w:r w:rsidRPr="00627038">
        <w:rPr>
          <w:sz w:val="20"/>
          <w:szCs w:val="20"/>
        </w:rPr>
        <w:t>MainMenu</w:t>
      </w:r>
      <w:proofErr w:type="spellEnd"/>
      <w:r>
        <w:rPr>
          <w:sz w:val="20"/>
          <w:szCs w:val="20"/>
        </w:rPr>
        <w:t xml:space="preserve"> script</w:t>
      </w:r>
      <w:r w:rsidRPr="00627038">
        <w:rPr>
          <w:sz w:val="20"/>
          <w:szCs w:val="20"/>
        </w:rPr>
        <w:t xml:space="preserve"> to script1 then from script1 to script2, and so on.</w:t>
      </w:r>
    </w:p>
    <w:p w14:paraId="15F87071" w14:textId="77777777" w:rsidR="00072D33" w:rsidRPr="00627038" w:rsidRDefault="00072D33" w:rsidP="00627038">
      <w:pPr>
        <w:pStyle w:val="BodyText"/>
        <w:rPr>
          <w:sz w:val="20"/>
          <w:szCs w:val="20"/>
        </w:rPr>
      </w:pPr>
    </w:p>
    <w:p w14:paraId="305BC48F" w14:textId="6F890CCC" w:rsidR="00627038" w:rsidRPr="00627038" w:rsidRDefault="00627038" w:rsidP="00627038">
      <w:pPr>
        <w:pStyle w:val="BodyText"/>
        <w:rPr>
          <w:sz w:val="20"/>
          <w:szCs w:val="20"/>
        </w:rPr>
      </w:pPr>
      <w:r w:rsidRPr="00627038">
        <w:rPr>
          <w:sz w:val="20"/>
          <w:szCs w:val="20"/>
        </w:rPr>
        <w:t>When you quit any script</w:t>
      </w:r>
      <w:r>
        <w:rPr>
          <w:sz w:val="20"/>
          <w:szCs w:val="20"/>
        </w:rPr>
        <w:t xml:space="preserve"> </w:t>
      </w:r>
      <w:r w:rsidRPr="00627038">
        <w:rPr>
          <w:sz w:val="20"/>
          <w:szCs w:val="20"/>
        </w:rPr>
        <w:t>(</w:t>
      </w:r>
      <w:r>
        <w:rPr>
          <w:sz w:val="20"/>
          <w:szCs w:val="20"/>
        </w:rPr>
        <w:t xml:space="preserve">using the </w:t>
      </w:r>
      <w:r w:rsidR="00D170DB">
        <w:rPr>
          <w:sz w:val="20"/>
          <w:szCs w:val="20"/>
        </w:rPr>
        <w:t>Q</w:t>
      </w:r>
      <w:r w:rsidRPr="00627038">
        <w:rPr>
          <w:sz w:val="20"/>
          <w:szCs w:val="20"/>
        </w:rPr>
        <w:t>uit command)</w:t>
      </w:r>
      <w:r w:rsidR="00D170DB">
        <w:rPr>
          <w:sz w:val="20"/>
          <w:szCs w:val="20"/>
        </w:rPr>
        <w:t xml:space="preserve"> the</w:t>
      </w:r>
      <w:r w:rsidRPr="00627038">
        <w:rPr>
          <w:sz w:val="20"/>
          <w:szCs w:val="20"/>
        </w:rPr>
        <w:t xml:space="preserve"> script execution will proceed </w:t>
      </w:r>
      <w:r w:rsidR="00072D33">
        <w:rPr>
          <w:sz w:val="20"/>
          <w:szCs w:val="20"/>
        </w:rPr>
        <w:t>from the</w:t>
      </w:r>
      <w:r w:rsidRPr="00627038">
        <w:rPr>
          <w:sz w:val="20"/>
          <w:szCs w:val="20"/>
        </w:rPr>
        <w:t xml:space="preserve"> next line after </w:t>
      </w:r>
      <w:r>
        <w:rPr>
          <w:sz w:val="20"/>
          <w:szCs w:val="20"/>
        </w:rPr>
        <w:t xml:space="preserve">the </w:t>
      </w:r>
      <w:r w:rsidRPr="00627038">
        <w:rPr>
          <w:sz w:val="20"/>
          <w:szCs w:val="20"/>
        </w:rPr>
        <w:t xml:space="preserve">Chain command in </w:t>
      </w:r>
      <w:r>
        <w:rPr>
          <w:sz w:val="20"/>
          <w:szCs w:val="20"/>
        </w:rPr>
        <w:t xml:space="preserve">the </w:t>
      </w:r>
      <w:r w:rsidRPr="00627038">
        <w:rPr>
          <w:sz w:val="20"/>
          <w:szCs w:val="20"/>
        </w:rPr>
        <w:t>previous</w:t>
      </w:r>
      <w:r>
        <w:rPr>
          <w:sz w:val="20"/>
          <w:szCs w:val="20"/>
        </w:rPr>
        <w:t xml:space="preserve"> (parent)</w:t>
      </w:r>
      <w:r w:rsidRPr="00627038">
        <w:rPr>
          <w:sz w:val="20"/>
          <w:szCs w:val="20"/>
        </w:rPr>
        <w:t xml:space="preserve"> script.</w:t>
      </w:r>
    </w:p>
    <w:p w14:paraId="4B9070B3" w14:textId="050174E6" w:rsidR="00627038" w:rsidRPr="00627038" w:rsidRDefault="00627038" w:rsidP="00627038">
      <w:pPr>
        <w:pStyle w:val="BodyText"/>
        <w:rPr>
          <w:sz w:val="20"/>
          <w:szCs w:val="20"/>
        </w:rPr>
      </w:pPr>
      <w:r w:rsidRPr="00627038">
        <w:rPr>
          <w:sz w:val="20"/>
          <w:szCs w:val="20"/>
        </w:rPr>
        <w:t xml:space="preserve">Such </w:t>
      </w:r>
      <w:r w:rsidR="00F10D61">
        <w:rPr>
          <w:sz w:val="20"/>
          <w:szCs w:val="20"/>
        </w:rPr>
        <w:t xml:space="preserve">a </w:t>
      </w:r>
      <w:r w:rsidRPr="00627038">
        <w:rPr>
          <w:sz w:val="20"/>
          <w:szCs w:val="20"/>
        </w:rPr>
        <w:t xml:space="preserve">way will enable even huge application </w:t>
      </w:r>
      <w:r w:rsidR="00F10D61">
        <w:rPr>
          <w:sz w:val="20"/>
          <w:szCs w:val="20"/>
        </w:rPr>
        <w:t>to be split into</w:t>
      </w:r>
      <w:r w:rsidRPr="00627038">
        <w:rPr>
          <w:sz w:val="20"/>
          <w:szCs w:val="20"/>
        </w:rPr>
        <w:t xml:space="preserve"> many isolated scripts. This is a great advantage for </w:t>
      </w:r>
      <w:r w:rsidR="00072D33">
        <w:rPr>
          <w:sz w:val="20"/>
          <w:szCs w:val="20"/>
        </w:rPr>
        <w:t>developers</w:t>
      </w:r>
      <w:r w:rsidRPr="00627038">
        <w:rPr>
          <w:sz w:val="20"/>
          <w:szCs w:val="20"/>
        </w:rPr>
        <w:t xml:space="preserve"> as they can independently develop a script without conflicting with script</w:t>
      </w:r>
      <w:r w:rsidR="00E1276F">
        <w:rPr>
          <w:sz w:val="20"/>
          <w:szCs w:val="20"/>
        </w:rPr>
        <w:t>s</w:t>
      </w:r>
      <w:r w:rsidRPr="00627038">
        <w:rPr>
          <w:sz w:val="20"/>
          <w:szCs w:val="20"/>
        </w:rPr>
        <w:t xml:space="preserve"> from other </w:t>
      </w:r>
      <w:r w:rsidR="00072D33">
        <w:rPr>
          <w:sz w:val="20"/>
          <w:szCs w:val="20"/>
        </w:rPr>
        <w:t>developers</w:t>
      </w:r>
      <w:r w:rsidRPr="00627038">
        <w:rPr>
          <w:sz w:val="20"/>
          <w:szCs w:val="20"/>
        </w:rPr>
        <w:t>.</w:t>
      </w:r>
    </w:p>
    <w:p w14:paraId="7F405931" w14:textId="7CBE8A8D" w:rsidR="00627038" w:rsidRPr="00627038" w:rsidRDefault="00D170DB" w:rsidP="00627038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In addition, u</w:t>
      </w:r>
      <w:r w:rsidR="00627038" w:rsidRPr="00627038">
        <w:rPr>
          <w:sz w:val="20"/>
          <w:szCs w:val="20"/>
        </w:rPr>
        <w:t xml:space="preserve">pdating any application may be very easy with simple change </w:t>
      </w:r>
      <w:r>
        <w:rPr>
          <w:sz w:val="20"/>
          <w:szCs w:val="20"/>
        </w:rPr>
        <w:t xml:space="preserve">of a </w:t>
      </w:r>
      <w:r w:rsidR="00627038" w:rsidRPr="00627038">
        <w:rPr>
          <w:sz w:val="20"/>
          <w:szCs w:val="20"/>
        </w:rPr>
        <w:t>single script and not</w:t>
      </w:r>
      <w:r>
        <w:rPr>
          <w:sz w:val="20"/>
          <w:szCs w:val="20"/>
        </w:rPr>
        <w:t xml:space="preserve"> of the</w:t>
      </w:r>
      <w:r w:rsidR="00627038" w:rsidRPr="00627038">
        <w:rPr>
          <w:sz w:val="20"/>
          <w:szCs w:val="20"/>
        </w:rPr>
        <w:t xml:space="preserve"> whole application</w:t>
      </w:r>
    </w:p>
    <w:p w14:paraId="7B582EC8" w14:textId="77777777" w:rsidR="0082784B" w:rsidRDefault="0082784B" w:rsidP="0082784B">
      <w:pPr>
        <w:pStyle w:val="BodyText"/>
        <w:rPr>
          <w:sz w:val="20"/>
          <w:szCs w:val="20"/>
        </w:rPr>
      </w:pPr>
    </w:p>
    <w:p w14:paraId="3BFD138B" w14:textId="179FE57A" w:rsidR="00097F9A" w:rsidRDefault="009549C0" w:rsidP="00C420AA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We’re</w:t>
      </w:r>
      <w:r w:rsidR="00097F9A">
        <w:rPr>
          <w:sz w:val="20"/>
          <w:szCs w:val="20"/>
        </w:rPr>
        <w:t xml:space="preserve"> looking forward to your feedback: </w:t>
      </w:r>
      <w:r w:rsidR="00D67951">
        <w:rPr>
          <w:sz w:val="20"/>
          <w:szCs w:val="20"/>
        </w:rPr>
        <w:t>specifically,</w:t>
      </w:r>
      <w:r>
        <w:rPr>
          <w:sz w:val="20"/>
          <w:szCs w:val="20"/>
        </w:rPr>
        <w:t xml:space="preserve"> </w:t>
      </w:r>
      <w:r w:rsidR="00D67951">
        <w:rPr>
          <w:sz w:val="20"/>
          <w:szCs w:val="20"/>
        </w:rPr>
        <w:t>your experience in</w:t>
      </w:r>
      <w:r w:rsidR="00097F9A">
        <w:rPr>
          <w:sz w:val="20"/>
          <w:szCs w:val="20"/>
        </w:rPr>
        <w:t xml:space="preserve"> </w:t>
      </w:r>
      <w:r w:rsidR="00D170DB">
        <w:rPr>
          <w:sz w:val="20"/>
          <w:szCs w:val="20"/>
        </w:rPr>
        <w:t xml:space="preserve">scripting </w:t>
      </w:r>
      <w:r>
        <w:rPr>
          <w:sz w:val="20"/>
          <w:szCs w:val="20"/>
        </w:rPr>
        <w:t xml:space="preserve">with </w:t>
      </w:r>
      <w:r w:rsidR="00BE2DC7">
        <w:rPr>
          <w:sz w:val="20"/>
          <w:szCs w:val="20"/>
        </w:rPr>
        <w:t xml:space="preserve">Chains and </w:t>
      </w:r>
      <w:r w:rsidR="00D170DB">
        <w:rPr>
          <w:sz w:val="20"/>
          <w:szCs w:val="20"/>
        </w:rPr>
        <w:t>Downloading</w:t>
      </w:r>
      <w:r>
        <w:rPr>
          <w:sz w:val="20"/>
          <w:szCs w:val="20"/>
        </w:rPr>
        <w:t xml:space="preserve"> script</w:t>
      </w:r>
      <w:r w:rsidR="00D170DB">
        <w:rPr>
          <w:sz w:val="20"/>
          <w:szCs w:val="20"/>
        </w:rPr>
        <w:t xml:space="preserve">s from internet. </w:t>
      </w:r>
      <w:r w:rsidR="003E7283" w:rsidRPr="003E7283">
        <w:rPr>
          <w:sz w:val="20"/>
          <w:szCs w:val="20"/>
        </w:rPr>
        <w:t>A</w:t>
      </w:r>
      <w:r w:rsidR="00F10D61">
        <w:rPr>
          <w:sz w:val="20"/>
          <w:szCs w:val="20"/>
        </w:rPr>
        <w:t>lso,</w:t>
      </w:r>
      <w:r w:rsidR="00097F9A">
        <w:rPr>
          <w:sz w:val="20"/>
          <w:szCs w:val="20"/>
        </w:rPr>
        <w:t xml:space="preserve"> </w:t>
      </w:r>
      <w:r w:rsidR="003E7283" w:rsidRPr="003E7283">
        <w:rPr>
          <w:sz w:val="20"/>
          <w:szCs w:val="20"/>
        </w:rPr>
        <w:t>we</w:t>
      </w:r>
      <w:r w:rsidR="003E7283">
        <w:rPr>
          <w:sz w:val="20"/>
          <w:szCs w:val="20"/>
        </w:rPr>
        <w:t xml:space="preserve"> will be excited to hear </w:t>
      </w:r>
      <w:r w:rsidR="00097F9A" w:rsidRPr="003E7283">
        <w:rPr>
          <w:sz w:val="20"/>
          <w:szCs w:val="20"/>
        </w:rPr>
        <w:t>what</w:t>
      </w:r>
      <w:r w:rsidR="00097F9A">
        <w:rPr>
          <w:sz w:val="20"/>
          <w:szCs w:val="20"/>
        </w:rPr>
        <w:t xml:space="preserve"> other features in </w:t>
      </w:r>
      <w:r w:rsidR="00861BD0">
        <w:rPr>
          <w:sz w:val="20"/>
          <w:szCs w:val="20"/>
        </w:rPr>
        <w:t>CSCS</w:t>
      </w:r>
      <w:r w:rsidR="00097F9A">
        <w:rPr>
          <w:sz w:val="20"/>
          <w:szCs w:val="20"/>
        </w:rPr>
        <w:t xml:space="preserve"> you would like to see.</w:t>
      </w:r>
    </w:p>
    <w:p w14:paraId="78000E34" w14:textId="77777777" w:rsidR="00674BC5" w:rsidRPr="003E7283" w:rsidRDefault="00674BC5" w:rsidP="00C420AA">
      <w:pPr>
        <w:pStyle w:val="BodyText"/>
        <w:rPr>
          <w:sz w:val="20"/>
          <w:szCs w:val="20"/>
        </w:rPr>
      </w:pPr>
    </w:p>
    <w:p w14:paraId="3D82B77C" w14:textId="77777777" w:rsidR="00674BC5" w:rsidRDefault="00674BC5" w:rsidP="00C420AA">
      <w:pPr>
        <w:pStyle w:val="BodyText"/>
        <w:rPr>
          <w:sz w:val="20"/>
          <w:szCs w:val="20"/>
        </w:rPr>
      </w:pPr>
    </w:p>
    <w:p w14:paraId="41543A47" w14:textId="77777777" w:rsidR="00590692" w:rsidRDefault="00590692" w:rsidP="00590692">
      <w:pPr>
        <w:pStyle w:val="SidebarCaption"/>
      </w:pPr>
      <w:r>
        <w:t>References</w:t>
      </w:r>
    </w:p>
    <w:p w14:paraId="398791E9" w14:textId="77777777" w:rsidR="001015C1" w:rsidRPr="008B46A5" w:rsidRDefault="001015C1" w:rsidP="001015C1">
      <w:pPr>
        <w:pStyle w:val="SideBar"/>
        <w:ind w:left="0"/>
        <w:rPr>
          <w:sz w:val="20"/>
          <w:szCs w:val="20"/>
        </w:rPr>
      </w:pPr>
      <w:bookmarkStart w:id="3" w:name="OLE_LINK66"/>
      <w:bookmarkStart w:id="4" w:name="OLE_LINK67"/>
    </w:p>
    <w:p w14:paraId="460A7192" w14:textId="77777777" w:rsidR="005C2943" w:rsidRPr="00585933" w:rsidRDefault="005C2943" w:rsidP="005C2943">
      <w:pPr>
        <w:pStyle w:val="SideBar"/>
        <w:rPr>
          <w:sz w:val="20"/>
          <w:szCs w:val="20"/>
        </w:rPr>
      </w:pPr>
      <w:r w:rsidRPr="00585933">
        <w:rPr>
          <w:b/>
          <w:sz w:val="20"/>
          <w:szCs w:val="20"/>
        </w:rPr>
        <w:lastRenderedPageBreak/>
        <w:t xml:space="preserve">CSCS </w:t>
      </w:r>
      <w:r>
        <w:rPr>
          <w:b/>
          <w:sz w:val="20"/>
          <w:szCs w:val="20"/>
        </w:rPr>
        <w:t>Repository</w:t>
      </w:r>
      <w:r w:rsidRPr="00585933">
        <w:rPr>
          <w:b/>
          <w:sz w:val="20"/>
          <w:szCs w:val="20"/>
        </w:rPr>
        <w:t>:</w:t>
      </w:r>
    </w:p>
    <w:p w14:paraId="19B3B719" w14:textId="198460AC" w:rsidR="005C2943" w:rsidRDefault="00000000" w:rsidP="005C2943">
      <w:pPr>
        <w:pStyle w:val="SideBar"/>
        <w:rPr>
          <w:sz w:val="20"/>
          <w:szCs w:val="20"/>
        </w:rPr>
      </w:pPr>
      <w:hyperlink r:id="rId24" w:history="1">
        <w:r w:rsidR="005C2943" w:rsidRPr="00635B67">
          <w:rPr>
            <w:rStyle w:val="Hyperlink"/>
            <w:sz w:val="20"/>
            <w:szCs w:val="20"/>
          </w:rPr>
          <w:t>https://github.com/vassilych/cscs</w:t>
        </w:r>
      </w:hyperlink>
    </w:p>
    <w:p w14:paraId="46CFF206" w14:textId="77777777" w:rsidR="005C2943" w:rsidRDefault="005C2943" w:rsidP="005C2943">
      <w:pPr>
        <w:pStyle w:val="SideBar"/>
        <w:ind w:left="0"/>
        <w:rPr>
          <w:sz w:val="20"/>
          <w:szCs w:val="20"/>
        </w:rPr>
      </w:pPr>
    </w:p>
    <w:p w14:paraId="476DF5C6" w14:textId="402FD361" w:rsidR="006867F9" w:rsidRPr="00585933" w:rsidRDefault="006867F9" w:rsidP="006867F9">
      <w:pPr>
        <w:pStyle w:val="SideBar"/>
        <w:rPr>
          <w:sz w:val="20"/>
          <w:szCs w:val="20"/>
        </w:rPr>
      </w:pPr>
      <w:r w:rsidRPr="00585933">
        <w:rPr>
          <w:b/>
          <w:sz w:val="20"/>
          <w:szCs w:val="20"/>
        </w:rPr>
        <w:t>CSCS</w:t>
      </w:r>
      <w:r>
        <w:rPr>
          <w:b/>
          <w:sz w:val="20"/>
          <w:szCs w:val="20"/>
        </w:rPr>
        <w:t xml:space="preserve"> WPF</w:t>
      </w:r>
      <w:r w:rsidRPr="00585933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Repository</w:t>
      </w:r>
      <w:r w:rsidRPr="00585933">
        <w:rPr>
          <w:b/>
          <w:sz w:val="20"/>
          <w:szCs w:val="20"/>
        </w:rPr>
        <w:t>:</w:t>
      </w:r>
    </w:p>
    <w:p w14:paraId="607A92AE" w14:textId="35844782" w:rsidR="006867F9" w:rsidRDefault="00000000" w:rsidP="006867F9">
      <w:pPr>
        <w:pStyle w:val="SideBar"/>
        <w:rPr>
          <w:sz w:val="20"/>
          <w:szCs w:val="20"/>
        </w:rPr>
      </w:pPr>
      <w:hyperlink r:id="rId25" w:history="1">
        <w:r w:rsidR="00713057">
          <w:rPr>
            <w:rStyle w:val="Hyperlink"/>
            <w:sz w:val="20"/>
            <w:szCs w:val="20"/>
          </w:rPr>
          <w:t>https://github.com/vassilych/cscs_wpf</w:t>
        </w:r>
      </w:hyperlink>
    </w:p>
    <w:p w14:paraId="0651581E" w14:textId="77777777" w:rsidR="006867F9" w:rsidRPr="008B46A5" w:rsidRDefault="006867F9" w:rsidP="005C2943">
      <w:pPr>
        <w:pStyle w:val="SideBar"/>
        <w:ind w:left="0"/>
        <w:rPr>
          <w:sz w:val="20"/>
          <w:szCs w:val="20"/>
        </w:rPr>
      </w:pPr>
    </w:p>
    <w:bookmarkEnd w:id="3"/>
    <w:bookmarkEnd w:id="4"/>
    <w:p w14:paraId="3284BD93" w14:textId="389D5507" w:rsidR="005C2943" w:rsidRPr="00585933" w:rsidRDefault="005C2943" w:rsidP="005C2943">
      <w:pPr>
        <w:pStyle w:val="SideBar"/>
        <w:rPr>
          <w:sz w:val="20"/>
          <w:szCs w:val="20"/>
        </w:rPr>
      </w:pPr>
      <w:r w:rsidRPr="00585933">
        <w:rPr>
          <w:b/>
          <w:sz w:val="20"/>
          <w:szCs w:val="20"/>
        </w:rPr>
        <w:t xml:space="preserve">CSCS </w:t>
      </w:r>
      <w:r>
        <w:rPr>
          <w:b/>
          <w:sz w:val="20"/>
          <w:szCs w:val="20"/>
        </w:rPr>
        <w:t>Visual Studio Code Debugger Extension</w:t>
      </w:r>
      <w:r w:rsidRPr="00585933">
        <w:rPr>
          <w:b/>
          <w:sz w:val="20"/>
          <w:szCs w:val="20"/>
        </w:rPr>
        <w:t>:</w:t>
      </w:r>
    </w:p>
    <w:p w14:paraId="5208B143" w14:textId="7758C2F5" w:rsidR="005C2943" w:rsidRDefault="00000000" w:rsidP="005C2943">
      <w:pPr>
        <w:pStyle w:val="SideBar"/>
        <w:rPr>
          <w:sz w:val="20"/>
          <w:szCs w:val="20"/>
        </w:rPr>
      </w:pPr>
      <w:hyperlink r:id="rId26" w:history="1">
        <w:r w:rsidR="005C2943" w:rsidRPr="00635B67">
          <w:rPr>
            <w:rStyle w:val="Hyperlink"/>
            <w:sz w:val="20"/>
            <w:szCs w:val="20"/>
          </w:rPr>
          <w:t>https://marketplace.visualstudio.com/items?itemName=vassilik.cscs-debugger</w:t>
        </w:r>
      </w:hyperlink>
      <w:r w:rsidR="005C2943">
        <w:rPr>
          <w:sz w:val="20"/>
          <w:szCs w:val="20"/>
        </w:rPr>
        <w:t xml:space="preserve"> </w:t>
      </w:r>
    </w:p>
    <w:p w14:paraId="650D3162" w14:textId="77777777" w:rsidR="00F40F5A" w:rsidRDefault="00F40F5A" w:rsidP="005C2943">
      <w:pPr>
        <w:pStyle w:val="AuthorName"/>
        <w:ind w:left="0"/>
      </w:pPr>
    </w:p>
    <w:p w14:paraId="0F58B0C8" w14:textId="42725EDA" w:rsidR="004D67FD" w:rsidRPr="00446C1D" w:rsidRDefault="00896A82" w:rsidP="004D67FD">
      <w:pPr>
        <w:pStyle w:val="AuthorName"/>
      </w:pPr>
      <w:bookmarkStart w:id="5" w:name="OLE_LINK3"/>
      <w:proofErr w:type="spellStart"/>
      <w:r w:rsidRPr="00896A82">
        <w:t>Nevio</w:t>
      </w:r>
      <w:proofErr w:type="spellEnd"/>
      <w:r w:rsidRPr="00896A82">
        <w:t xml:space="preserve"> </w:t>
      </w:r>
      <w:proofErr w:type="spellStart"/>
      <w:r w:rsidRPr="00896A82">
        <w:t>Medančić</w:t>
      </w:r>
      <w:proofErr w:type="spellEnd"/>
    </w:p>
    <w:p w14:paraId="6FA15798" w14:textId="5DEFE9A4" w:rsidR="004D67FD" w:rsidRPr="004D67FD" w:rsidRDefault="00CA24BC" w:rsidP="004D67FD">
      <w:pPr>
        <w:pStyle w:val="AuthorEmailandPhone"/>
        <w:rPr>
          <w:lang w:val="en-CH"/>
        </w:rPr>
      </w:pPr>
      <w:r w:rsidRPr="00CA24BC">
        <w:t>nevio@aurasoft.hr</w:t>
      </w:r>
    </w:p>
    <w:p w14:paraId="1CB80B8C" w14:textId="3B45D649" w:rsidR="004D67FD" w:rsidRPr="00446C1D" w:rsidRDefault="004D67FD" w:rsidP="004D67FD">
      <w:pPr>
        <w:pStyle w:val="AuthorEmailandPhone"/>
      </w:pPr>
    </w:p>
    <w:p w14:paraId="799D83D1" w14:textId="351B065B" w:rsidR="00CA24BC" w:rsidRDefault="00CA24BC" w:rsidP="00CA24BC">
      <w:pPr>
        <w:pStyle w:val="AuthorEmailandPhone"/>
      </w:pPr>
      <w:r>
        <w:rPr>
          <w:u w:val="none"/>
        </w:rPr>
        <w:t xml:space="preserve">Bio of </w:t>
      </w:r>
      <w:proofErr w:type="spellStart"/>
      <w:r>
        <w:rPr>
          <w:u w:val="none"/>
        </w:rPr>
        <w:t>Nevio</w:t>
      </w:r>
      <w:proofErr w:type="spellEnd"/>
      <w:r w:rsidR="001D5081" w:rsidRPr="001D5081">
        <w:rPr>
          <w:u w:val="none"/>
          <w:lang w:val="en-CH"/>
        </w:rPr>
        <w:t>.</w:t>
      </w:r>
    </w:p>
    <w:p w14:paraId="16142643" w14:textId="77777777" w:rsidR="00CA24BC" w:rsidRPr="00CA24BC" w:rsidRDefault="00CA24BC" w:rsidP="00CA24BC">
      <w:pPr>
        <w:pStyle w:val="AuthorEmailandPhone"/>
        <w:rPr>
          <w:b/>
          <w:sz w:val="24"/>
          <w:u w:val="none"/>
        </w:rPr>
      </w:pPr>
    </w:p>
    <w:p w14:paraId="499C1D89" w14:textId="77777777" w:rsidR="00CA24BC" w:rsidRDefault="00CA24BC" w:rsidP="00CA24BC">
      <w:pPr>
        <w:pStyle w:val="AuthorEmailandPhone"/>
        <w:rPr>
          <w:b/>
          <w:sz w:val="24"/>
          <w:u w:val="none"/>
        </w:rPr>
      </w:pPr>
      <w:r w:rsidRPr="00CA24BC">
        <w:rPr>
          <w:b/>
          <w:sz w:val="24"/>
          <w:u w:val="none"/>
        </w:rPr>
        <w:t xml:space="preserve">Enzo </w:t>
      </w:r>
      <w:proofErr w:type="spellStart"/>
      <w:r w:rsidRPr="00CA24BC">
        <w:rPr>
          <w:b/>
          <w:sz w:val="24"/>
          <w:u w:val="none"/>
        </w:rPr>
        <w:t>Grubiša</w:t>
      </w:r>
      <w:proofErr w:type="spellEnd"/>
      <w:r w:rsidRPr="00CA24BC">
        <w:rPr>
          <w:b/>
          <w:sz w:val="24"/>
          <w:u w:val="none"/>
        </w:rPr>
        <w:t xml:space="preserve"> </w:t>
      </w:r>
    </w:p>
    <w:p w14:paraId="4AF4F658" w14:textId="7777418F" w:rsidR="00CA24BC" w:rsidRPr="004D67FD" w:rsidRDefault="00CA24BC" w:rsidP="00CA24BC">
      <w:pPr>
        <w:pStyle w:val="AuthorEmailandPhone"/>
        <w:rPr>
          <w:lang w:val="en-CH"/>
        </w:rPr>
      </w:pPr>
      <w:r>
        <w:t>enzo</w:t>
      </w:r>
      <w:r w:rsidRPr="00CA24BC">
        <w:t>@aurasoft.hr</w:t>
      </w:r>
    </w:p>
    <w:p w14:paraId="329B5CDF" w14:textId="77777777" w:rsidR="00CA24BC" w:rsidRPr="00446C1D" w:rsidRDefault="00CA24BC" w:rsidP="00CA24BC">
      <w:pPr>
        <w:pStyle w:val="AuthorEmailandPhone"/>
      </w:pPr>
    </w:p>
    <w:p w14:paraId="0D4694C2" w14:textId="1E6D4F58" w:rsidR="00CA24BC" w:rsidRPr="001D5081" w:rsidRDefault="00CA24BC" w:rsidP="00CA24BC">
      <w:pPr>
        <w:pStyle w:val="AuthorEmailandPhone"/>
        <w:rPr>
          <w:u w:val="none"/>
          <w:lang w:val="en-CH"/>
        </w:rPr>
      </w:pPr>
      <w:r>
        <w:rPr>
          <w:u w:val="none"/>
        </w:rPr>
        <w:t>Bio of Enzo</w:t>
      </w:r>
      <w:r w:rsidRPr="001D5081">
        <w:rPr>
          <w:u w:val="none"/>
          <w:lang w:val="en-CH"/>
        </w:rPr>
        <w:t>.</w:t>
      </w:r>
    </w:p>
    <w:p w14:paraId="240EA8A6" w14:textId="77777777" w:rsidR="004D67FD" w:rsidRPr="001D5081" w:rsidRDefault="004D67FD" w:rsidP="001D5081">
      <w:pPr>
        <w:pStyle w:val="AuthorEmailandPhone"/>
        <w:ind w:left="0"/>
        <w:rPr>
          <w:lang w:val="en-CH"/>
        </w:rPr>
      </w:pPr>
    </w:p>
    <w:p w14:paraId="1428DFE6" w14:textId="3471E421" w:rsidR="00590692" w:rsidRPr="00FB538F" w:rsidRDefault="00590692" w:rsidP="004D67FD">
      <w:pPr>
        <w:pStyle w:val="AuthorName"/>
      </w:pPr>
      <w:proofErr w:type="spellStart"/>
      <w:r w:rsidRPr="00FB538F">
        <w:t>Vassili</w:t>
      </w:r>
      <w:proofErr w:type="spellEnd"/>
      <w:r w:rsidRPr="00FB538F">
        <w:t xml:space="preserve"> Kaplan</w:t>
      </w:r>
    </w:p>
    <w:p w14:paraId="7F223C57" w14:textId="52347891" w:rsidR="00590692" w:rsidRDefault="009D0D6E" w:rsidP="00590692">
      <w:pPr>
        <w:pStyle w:val="AuthorEmailandPhone"/>
      </w:pPr>
      <w:r>
        <w:t>V</w:t>
      </w:r>
      <w:r w:rsidR="00590692">
        <w:t>assili</w:t>
      </w:r>
      <w:r>
        <w:t>K</w:t>
      </w:r>
      <w:r w:rsidR="00590692">
        <w:t>@gmail.com</w:t>
      </w:r>
    </w:p>
    <w:p w14:paraId="5F71C1E0" w14:textId="77777777" w:rsidR="00590692" w:rsidRDefault="00590692" w:rsidP="00590692">
      <w:pPr>
        <w:pStyle w:val="AuthorEmailandPhone"/>
      </w:pPr>
    </w:p>
    <w:bookmarkEnd w:id="5"/>
    <w:p w14:paraId="3FF01F41" w14:textId="541A45EA" w:rsidR="001F61FF" w:rsidRDefault="001F61FF" w:rsidP="001F61FF">
      <w:pPr>
        <w:pStyle w:val="Bio"/>
      </w:pPr>
      <w:proofErr w:type="spellStart"/>
      <w:r>
        <w:t>Vassili</w:t>
      </w:r>
      <w:proofErr w:type="spellEnd"/>
      <w:r>
        <w:t xml:space="preserve"> was a Microsoft Lync developer between 2008 and 2011.</w:t>
      </w:r>
    </w:p>
    <w:p w14:paraId="79EBC937" w14:textId="77777777" w:rsidR="001F61FF" w:rsidRDefault="001F61FF" w:rsidP="001F61FF">
      <w:pPr>
        <w:pStyle w:val="Bio"/>
      </w:pPr>
      <w:r>
        <w:t>He also worked on the Microsoft Maquette Mixed Reality Prototyping tool between 2018 and 2020. During that time, he adapted CSCS scripting language to Microsoft Maquette.</w:t>
      </w:r>
    </w:p>
    <w:p w14:paraId="6593438E" w14:textId="77777777" w:rsidR="001F61FF" w:rsidRDefault="001F61FF" w:rsidP="001F61FF">
      <w:pPr>
        <w:pStyle w:val="Bio"/>
      </w:pPr>
    </w:p>
    <w:p w14:paraId="5D939319" w14:textId="77777777" w:rsidR="001F61FF" w:rsidRDefault="001F61FF" w:rsidP="001F61FF">
      <w:pPr>
        <w:pStyle w:val="Bio"/>
      </w:pPr>
      <w:proofErr w:type="spellStart"/>
      <w:r>
        <w:t>Vassili</w:t>
      </w:r>
      <w:proofErr w:type="spellEnd"/>
      <w:r>
        <w:t xml:space="preserve"> has a Masters in Applied Mathematics with Specialization in Computer Science from Purdue University, West Lafayette, Indiana and a Bachelor in Applied Mathematics from ITAM, Mexico City.</w:t>
      </w:r>
    </w:p>
    <w:p w14:paraId="017F113C" w14:textId="77777777" w:rsidR="001F61FF" w:rsidRDefault="001F61FF" w:rsidP="001F61FF">
      <w:pPr>
        <w:pStyle w:val="Bio"/>
      </w:pPr>
    </w:p>
    <w:p w14:paraId="71F9BCEB" w14:textId="519356B7" w:rsidR="00377242" w:rsidRDefault="001F61FF" w:rsidP="009438A8">
      <w:pPr>
        <w:pStyle w:val="Bio"/>
      </w:pPr>
      <w:proofErr w:type="spellStart"/>
      <w:r>
        <w:t>Vassili</w:t>
      </w:r>
      <w:proofErr w:type="spellEnd"/>
      <w:r>
        <w:t xml:space="preserve"> currently lives in Zurich, Switzerland. His hobbies are traveling, biking, badminton, and enjoying a glass of a good red wine.</w:t>
      </w:r>
      <w:bookmarkStart w:id="6" w:name="OLE_LINK144"/>
      <w:bookmarkStart w:id="7" w:name="OLE_LINK145"/>
    </w:p>
    <w:p w14:paraId="434FDFFB" w14:textId="54E43FCC" w:rsidR="00377242" w:rsidRDefault="00377242" w:rsidP="00377242">
      <w:pPr>
        <w:pStyle w:val="BodyText"/>
      </w:pPr>
    </w:p>
    <w:p w14:paraId="152D21FD" w14:textId="77777777" w:rsidR="00546233" w:rsidRDefault="00546233" w:rsidP="00546233">
      <w:pPr>
        <w:pStyle w:val="BodyText"/>
      </w:pPr>
    </w:p>
    <w:p w14:paraId="7F7DA639" w14:textId="68FCAB49" w:rsidR="00546233" w:rsidRPr="000B159A" w:rsidRDefault="00546233" w:rsidP="00546233">
      <w:pPr>
        <w:pStyle w:val="CodeListingHeader"/>
      </w:pPr>
      <w:r>
        <w:rPr>
          <w:b/>
        </w:rPr>
        <w:t>Listing 1:</w:t>
      </w:r>
      <w:r>
        <w:t xml:space="preserve"> </w:t>
      </w:r>
      <w:r w:rsidR="00EF5320">
        <w:t xml:space="preserve">demoMenu.cscs : </w:t>
      </w:r>
      <w:r w:rsidR="003B5E9B">
        <w:t>M</w:t>
      </w:r>
      <w:r w:rsidR="003B5E9B" w:rsidRPr="003B5E9B">
        <w:t>ain Menu Script</w:t>
      </w:r>
    </w:p>
    <w:p w14:paraId="1F29B108" w14:textId="77777777" w:rsidR="00C740CB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// Create main menu window;</w:t>
      </w:r>
    </w:p>
    <w:p w14:paraId="4AA76AC3" w14:textId="0554EE79" w:rsidR="00B223CA" w:rsidRPr="00B223CA" w:rsidRDefault="00C740CB" w:rsidP="00B223CA">
      <w:pPr>
        <w:pStyle w:val="CodeListing"/>
        <w:rPr>
          <w:lang w:val="en-CH"/>
        </w:rPr>
      </w:pPr>
      <w:r w:rsidRPr="00C740CB">
        <w:t xml:space="preserve">// </w:t>
      </w:r>
      <w:r w:rsidR="00B223CA" w:rsidRPr="00B223CA">
        <w:rPr>
          <w:lang w:val="en-CH"/>
        </w:rPr>
        <w:t>tpath gets the location of the scripts folder</w:t>
      </w:r>
    </w:p>
    <w:p w14:paraId="13B78A31" w14:textId="1A28685E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CreateWindow(tpath()+"demoMenuWindow.xaml");</w:t>
      </w:r>
    </w:p>
    <w:p w14:paraId="033D3AFE" w14:textId="77777777" w:rsidR="00B223CA" w:rsidRPr="00B223CA" w:rsidRDefault="00B223CA" w:rsidP="00B223CA">
      <w:pPr>
        <w:pStyle w:val="CodeListing"/>
        <w:rPr>
          <w:lang w:val="en-CH"/>
        </w:rPr>
      </w:pPr>
    </w:p>
    <w:p w14:paraId="0A99369E" w14:textId="7777777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define mainMenuDC type a;</w:t>
      </w:r>
    </w:p>
    <w:p w14:paraId="32D10219" w14:textId="77777777" w:rsidR="00B223CA" w:rsidRPr="00B223CA" w:rsidRDefault="00B223CA" w:rsidP="00B223CA">
      <w:pPr>
        <w:pStyle w:val="CodeListing"/>
        <w:rPr>
          <w:lang w:val="en-CH"/>
        </w:rPr>
      </w:pPr>
    </w:p>
    <w:p w14:paraId="170BD40D" w14:textId="7777777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function demoMenuWindow_OnDisplay(){</w:t>
      </w:r>
    </w:p>
    <w:p w14:paraId="3BD2AEB2" w14:textId="1024809A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AddMenuItem("mainMenuDC", "ScriptsDC", "Scripts");</w:t>
      </w:r>
    </w:p>
    <w:p w14:paraId="00B9D75E" w14:textId="77777777" w:rsidR="002D2FEC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AddMenuItem("ScriptsDC", "demoScript1.cscs",</w:t>
      </w:r>
    </w:p>
    <w:p w14:paraId="082E32C4" w14:textId="355EC954" w:rsidR="00B223CA" w:rsidRPr="00B223CA" w:rsidRDefault="002D2FEC" w:rsidP="00B223CA">
      <w:pPr>
        <w:pStyle w:val="CodeListing"/>
        <w:rPr>
          <w:lang w:val="en-CH"/>
        </w:rPr>
      </w:pPr>
      <w:r w:rsidRPr="0061727E">
        <w:lastRenderedPageBreak/>
        <w:t xml:space="preserve">             </w:t>
      </w:r>
      <w:r w:rsidR="00B223CA" w:rsidRPr="00B223CA">
        <w:rPr>
          <w:lang w:val="en-CH"/>
        </w:rPr>
        <w:t xml:space="preserve"> "Run script1", "runScript");</w:t>
      </w:r>
    </w:p>
    <w:p w14:paraId="30E8711B" w14:textId="77777777" w:rsidR="0061727E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AddMenuItem("ScriptsDC", "exit",</w:t>
      </w:r>
    </w:p>
    <w:p w14:paraId="6F5E4179" w14:textId="4AE3A164" w:rsidR="00B223CA" w:rsidRPr="00B223CA" w:rsidRDefault="0061727E" w:rsidP="00B223CA">
      <w:pPr>
        <w:pStyle w:val="CodeListing"/>
        <w:rPr>
          <w:lang w:val="en-CH"/>
        </w:rPr>
      </w:pPr>
      <w:r w:rsidRPr="00C35663">
        <w:t xml:space="preserve">             </w:t>
      </w:r>
      <w:r w:rsidR="00B223CA" w:rsidRPr="00B223CA">
        <w:rPr>
          <w:lang w:val="en-CH"/>
        </w:rPr>
        <w:t xml:space="preserve"> "Exit", "runScript");</w:t>
      </w:r>
    </w:p>
    <w:p w14:paraId="0E02A89C" w14:textId="7777777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}</w:t>
      </w:r>
    </w:p>
    <w:p w14:paraId="170B207F" w14:textId="77777777" w:rsidR="00B223CA" w:rsidRPr="00B223CA" w:rsidRDefault="00B223CA" w:rsidP="00B223CA">
      <w:pPr>
        <w:pStyle w:val="CodeListing"/>
        <w:rPr>
          <w:lang w:val="en-CH"/>
        </w:rPr>
      </w:pPr>
    </w:p>
    <w:p w14:paraId="20EA67FA" w14:textId="7777777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// function for starting scripts from main menu</w:t>
      </w:r>
    </w:p>
    <w:p w14:paraId="5BA3B25E" w14:textId="7777777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>function runScript(sender, load){</w:t>
      </w:r>
    </w:p>
    <w:p w14:paraId="31FEA41B" w14:textId="4F54F15B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if(sender == "exit"){</w:t>
      </w:r>
    </w:p>
    <w:p w14:paraId="10EA5F20" w14:textId="481F14DC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   // exits the exe program</w:t>
      </w:r>
    </w:p>
    <w:p w14:paraId="0A5014C3" w14:textId="4755BC1F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    exit;</w:t>
      </w:r>
    </w:p>
    <w:p w14:paraId="3D3930EA" w14:textId="1C932869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}</w:t>
      </w:r>
    </w:p>
    <w:p w14:paraId="6F2FF6CD" w14:textId="19867C47" w:rsidR="00B223CA" w:rsidRPr="00B223CA" w:rsidRDefault="00B223CA" w:rsidP="00B223CA">
      <w:pPr>
        <w:pStyle w:val="CodeListing"/>
        <w:rPr>
          <w:lang w:val="en-CH"/>
        </w:rPr>
      </w:pPr>
      <w:r w:rsidRPr="00B223CA">
        <w:rPr>
          <w:lang w:val="en-CH"/>
        </w:rPr>
        <w:t xml:space="preserve">  CHAIN strTrim(tpath())+strTrim(sender);</w:t>
      </w:r>
    </w:p>
    <w:p w14:paraId="3575C7E4" w14:textId="7D7295BD" w:rsidR="00377242" w:rsidRDefault="00B223CA" w:rsidP="00B93FA4">
      <w:pPr>
        <w:pStyle w:val="CodeListing"/>
      </w:pPr>
      <w:r w:rsidRPr="00B223CA">
        <w:rPr>
          <w:lang w:val="en-CH"/>
        </w:rPr>
        <w:t>}</w:t>
      </w:r>
      <w:bookmarkEnd w:id="6"/>
      <w:bookmarkEnd w:id="7"/>
    </w:p>
    <w:p w14:paraId="052DFB5B" w14:textId="77777777" w:rsidR="00962226" w:rsidRDefault="00962226" w:rsidP="00962226">
      <w:pPr>
        <w:pStyle w:val="BodyText"/>
      </w:pPr>
    </w:p>
    <w:p w14:paraId="50108289" w14:textId="7273D418" w:rsidR="00962226" w:rsidRPr="000B159A" w:rsidRDefault="00962226" w:rsidP="00962226">
      <w:pPr>
        <w:pStyle w:val="CodeListingHeader"/>
      </w:pPr>
      <w:r>
        <w:rPr>
          <w:b/>
        </w:rPr>
        <w:t xml:space="preserve">Listing </w:t>
      </w:r>
      <w:r w:rsidR="00217979">
        <w:rPr>
          <w:b/>
        </w:rPr>
        <w:t>2</w:t>
      </w:r>
      <w:r>
        <w:rPr>
          <w:b/>
        </w:rPr>
        <w:t>:</w:t>
      </w:r>
      <w:r w:rsidR="00EF5320" w:rsidRPr="00EF5320">
        <w:t xml:space="preserve"> </w:t>
      </w:r>
      <w:r w:rsidR="00EF5320">
        <w:t>demoMenuWindow.xaml</w:t>
      </w:r>
      <w:r w:rsidR="00EF5320" w:rsidRPr="00EF5320">
        <w:t>:</w:t>
      </w:r>
      <w:r>
        <w:t xml:space="preserve"> </w:t>
      </w:r>
      <w:r w:rsidR="00BD0B61" w:rsidRPr="003B5E9B">
        <w:t>M</w:t>
      </w:r>
      <w:r w:rsidR="003B5E9B" w:rsidRPr="003B5E9B">
        <w:t>a</w:t>
      </w:r>
      <w:r w:rsidR="00BD0B61" w:rsidRPr="003B5E9B">
        <w:t>in Menu Window</w:t>
      </w:r>
    </w:p>
    <w:p w14:paraId="002BB9F6" w14:textId="77777777" w:rsidR="00177093" w:rsidRDefault="0021267F" w:rsidP="0021267F">
      <w:pPr>
        <w:pStyle w:val="CodeListing"/>
      </w:pPr>
      <w:r w:rsidRPr="0021267F">
        <w:t>&lt;Window xmlns=</w:t>
      </w:r>
    </w:p>
    <w:p w14:paraId="49B1130C" w14:textId="77777777" w:rsidR="00177093" w:rsidRDefault="0021267F" w:rsidP="0021267F">
      <w:pPr>
        <w:pStyle w:val="CodeListing"/>
      </w:pPr>
      <w:r w:rsidRPr="0021267F">
        <w:t>"http://schemas.microsoft.com/winfx/2006/xaml/</w:t>
      </w:r>
    </w:p>
    <w:p w14:paraId="6A2827A5" w14:textId="485BBED6" w:rsidR="0021267F" w:rsidRPr="0021267F" w:rsidRDefault="00177093" w:rsidP="0021267F">
      <w:pPr>
        <w:pStyle w:val="CodeListing"/>
      </w:pPr>
      <w:r w:rsidRPr="00C35663">
        <w:t xml:space="preserve">  </w:t>
      </w:r>
      <w:r w:rsidR="0021267F" w:rsidRPr="0021267F">
        <w:t>presentation"</w:t>
      </w:r>
    </w:p>
    <w:p w14:paraId="5BB63205" w14:textId="2B35C1E2" w:rsidR="00177093" w:rsidRDefault="0021267F" w:rsidP="0021267F">
      <w:pPr>
        <w:pStyle w:val="CodeListing"/>
      </w:pPr>
      <w:r w:rsidRPr="0021267F">
        <w:t>xmlns:x=</w:t>
      </w:r>
    </w:p>
    <w:p w14:paraId="2185E0BA" w14:textId="4AD466E3" w:rsidR="0021267F" w:rsidRPr="0021267F" w:rsidRDefault="00177093" w:rsidP="0021267F">
      <w:pPr>
        <w:pStyle w:val="CodeListing"/>
      </w:pPr>
      <w:r w:rsidRPr="00177093">
        <w:rPr>
          <w:lang w:val="en-CH"/>
        </w:rPr>
        <w:t xml:space="preserve">  </w:t>
      </w:r>
      <w:r w:rsidR="0021267F" w:rsidRPr="0021267F">
        <w:t>"http://schemas.microsoft.com/winfx/2006/xaml"</w:t>
      </w:r>
    </w:p>
    <w:p w14:paraId="73CFA559" w14:textId="4C3BB5ED" w:rsidR="00177093" w:rsidRDefault="0021267F" w:rsidP="0021267F">
      <w:pPr>
        <w:pStyle w:val="CodeListing"/>
      </w:pPr>
      <w:r w:rsidRPr="0021267F">
        <w:t>xmlns:d=</w:t>
      </w:r>
    </w:p>
    <w:p w14:paraId="280AF5BF" w14:textId="5A63CB2C" w:rsidR="0021267F" w:rsidRPr="0021267F" w:rsidRDefault="00177093" w:rsidP="0021267F">
      <w:pPr>
        <w:pStyle w:val="CodeListing"/>
      </w:pPr>
      <w:r w:rsidRPr="00177093">
        <w:rPr>
          <w:lang w:val="en-CH"/>
        </w:rPr>
        <w:t xml:space="preserve"> </w:t>
      </w:r>
      <w:r w:rsidR="0021267F" w:rsidRPr="0021267F">
        <w:t>"http://schemas.microsoft.com/expression/blend/2008"</w:t>
      </w:r>
    </w:p>
    <w:p w14:paraId="24E4856C" w14:textId="7378EB5D" w:rsidR="00177093" w:rsidRDefault="0021267F" w:rsidP="0021267F">
      <w:pPr>
        <w:pStyle w:val="CodeListing"/>
      </w:pPr>
      <w:r w:rsidRPr="0021267F">
        <w:t>xmlns:mc=</w:t>
      </w:r>
    </w:p>
    <w:p w14:paraId="3536107E" w14:textId="77777777" w:rsidR="00177093" w:rsidRDefault="0021267F" w:rsidP="0021267F">
      <w:pPr>
        <w:pStyle w:val="CodeListing"/>
      </w:pPr>
      <w:r w:rsidRPr="0021267F">
        <w:t>"http://schemas.openxmlformats.org/</w:t>
      </w:r>
    </w:p>
    <w:p w14:paraId="47826060" w14:textId="4ABE9995" w:rsidR="0021267F" w:rsidRPr="0021267F" w:rsidRDefault="00177093" w:rsidP="0021267F">
      <w:pPr>
        <w:pStyle w:val="CodeListing"/>
      </w:pPr>
      <w:r w:rsidRPr="00177093">
        <w:t xml:space="preserve">  </w:t>
      </w:r>
      <w:r w:rsidR="0021267F" w:rsidRPr="0021267F">
        <w:t>markup-compatibility/2006"</w:t>
      </w:r>
    </w:p>
    <w:p w14:paraId="6FB8215B" w14:textId="0D16C12C" w:rsidR="0021267F" w:rsidRPr="0021267F" w:rsidRDefault="0021267F" w:rsidP="0021267F">
      <w:pPr>
        <w:pStyle w:val="CodeListing"/>
      </w:pPr>
      <w:r w:rsidRPr="0021267F">
        <w:t>xmlns:local="clr-namespace:WpfCSCS"</w:t>
      </w:r>
    </w:p>
    <w:p w14:paraId="6312CC37" w14:textId="347A5269" w:rsidR="00177093" w:rsidRDefault="0021267F" w:rsidP="0021267F">
      <w:pPr>
        <w:pStyle w:val="CodeListing"/>
      </w:pPr>
      <w:r w:rsidRPr="0021267F">
        <w:t>xmlns:WPF=</w:t>
      </w:r>
    </w:p>
    <w:p w14:paraId="5FEB9EE3" w14:textId="77777777" w:rsidR="00177093" w:rsidRDefault="0021267F" w:rsidP="0021267F">
      <w:pPr>
        <w:pStyle w:val="CodeListing"/>
      </w:pPr>
      <w:r w:rsidRPr="0021267F">
        <w:t>"clr-namespace:Microsoft.Web.WebView2.Wpf;</w:t>
      </w:r>
    </w:p>
    <w:p w14:paraId="05E4A223" w14:textId="6D3B486C" w:rsidR="0021267F" w:rsidRPr="0021267F" w:rsidRDefault="00177093" w:rsidP="0021267F">
      <w:pPr>
        <w:pStyle w:val="CodeListing"/>
      </w:pPr>
      <w:r w:rsidRPr="00177093">
        <w:t xml:space="preserve"> </w:t>
      </w:r>
      <w:r w:rsidR="0021267F" w:rsidRPr="0021267F">
        <w:t>assembly=Microsoft.Web.WebView2.Wpf"</w:t>
      </w:r>
    </w:p>
    <w:p w14:paraId="2F2CD8C8" w14:textId="77777777" w:rsidR="0021267F" w:rsidRPr="0021267F" w:rsidRDefault="0021267F" w:rsidP="0021267F">
      <w:pPr>
        <w:pStyle w:val="CodeListing"/>
      </w:pPr>
      <w:r w:rsidRPr="0021267F">
        <w:t xml:space="preserve">        mc:Ignorable="d"</w:t>
      </w:r>
    </w:p>
    <w:p w14:paraId="56610F9C" w14:textId="77777777" w:rsidR="006D50BE" w:rsidRDefault="0021267F" w:rsidP="0021267F">
      <w:pPr>
        <w:pStyle w:val="CodeListing"/>
      </w:pPr>
      <w:r w:rsidRPr="0021267F">
        <w:t xml:space="preserve">        Title="Main menu" Height="450" Width="800" </w:t>
      </w:r>
    </w:p>
    <w:p w14:paraId="66852FBE" w14:textId="4EF2DEFB" w:rsidR="0021267F" w:rsidRPr="0021267F" w:rsidRDefault="0021267F" w:rsidP="0021267F">
      <w:pPr>
        <w:pStyle w:val="CodeListing"/>
      </w:pPr>
      <w:r w:rsidRPr="0021267F">
        <w:t>WindowStartupLocation="CenterScreen"&gt;</w:t>
      </w:r>
    </w:p>
    <w:p w14:paraId="1E8589FB" w14:textId="04BFBA29" w:rsidR="0021267F" w:rsidRPr="0021267F" w:rsidRDefault="0021267F" w:rsidP="0021267F">
      <w:pPr>
        <w:pStyle w:val="CodeListing"/>
      </w:pPr>
      <w:r w:rsidRPr="0021267F">
        <w:t xml:space="preserve">  &lt;Grid&gt;</w:t>
      </w:r>
    </w:p>
    <w:p w14:paraId="040B22A0" w14:textId="4F7F622F" w:rsidR="0021267F" w:rsidRPr="0021267F" w:rsidRDefault="0021267F" w:rsidP="0021267F">
      <w:pPr>
        <w:pStyle w:val="CodeListing"/>
      </w:pPr>
      <w:r w:rsidRPr="0021267F">
        <w:t xml:space="preserve">    &lt;Grid.RowDefinitions&gt;</w:t>
      </w:r>
    </w:p>
    <w:p w14:paraId="3A3C0FB2" w14:textId="6D3DF9D7" w:rsidR="0021267F" w:rsidRPr="0021267F" w:rsidRDefault="0021267F" w:rsidP="0021267F">
      <w:pPr>
        <w:pStyle w:val="CodeListing"/>
      </w:pPr>
      <w:r w:rsidRPr="0021267F">
        <w:t xml:space="preserve">      &lt;RowDefinition Height="auto" /&gt;</w:t>
      </w:r>
    </w:p>
    <w:p w14:paraId="2D32E2A7" w14:textId="7C007C23" w:rsidR="0021267F" w:rsidRPr="0021267F" w:rsidRDefault="0021267F" w:rsidP="0021267F">
      <w:pPr>
        <w:pStyle w:val="CodeListing"/>
      </w:pPr>
      <w:r w:rsidRPr="0021267F">
        <w:t xml:space="preserve">      &lt;RowDefinition Height="*" /&gt;</w:t>
      </w:r>
    </w:p>
    <w:p w14:paraId="142DE2FC" w14:textId="59850B9A" w:rsidR="0021267F" w:rsidRPr="0021267F" w:rsidRDefault="0021267F" w:rsidP="0021267F">
      <w:pPr>
        <w:pStyle w:val="CodeListing"/>
      </w:pPr>
      <w:r w:rsidRPr="0021267F">
        <w:t xml:space="preserve">    &lt;/Grid.RowDefinitions&gt;</w:t>
      </w:r>
    </w:p>
    <w:p w14:paraId="3F698782" w14:textId="4B76F2EB" w:rsidR="0021267F" w:rsidRPr="0021267F" w:rsidRDefault="0021267F" w:rsidP="0021267F">
      <w:pPr>
        <w:pStyle w:val="CodeListing"/>
      </w:pPr>
      <w:r w:rsidRPr="0021267F">
        <w:t xml:space="preserve">    &lt;WPF:WebView2 Grid.Row="1"</w:t>
      </w:r>
    </w:p>
    <w:p w14:paraId="4E805546" w14:textId="19A6E68F" w:rsidR="0021267F" w:rsidRPr="0021267F" w:rsidRDefault="0021267F" w:rsidP="0021267F">
      <w:pPr>
        <w:pStyle w:val="CodeListing"/>
      </w:pPr>
      <w:r w:rsidRPr="0021267F">
        <w:t xml:space="preserve">             x:Name="WebView1"</w:t>
      </w:r>
    </w:p>
    <w:p w14:paraId="2C545079" w14:textId="57DD3410" w:rsidR="0021267F" w:rsidRPr="0021267F" w:rsidRDefault="0021267F" w:rsidP="0021267F">
      <w:pPr>
        <w:pStyle w:val="CodeListing"/>
      </w:pPr>
      <w:r w:rsidRPr="0021267F">
        <w:t xml:space="preserve">             Margin="0,0,0,0"</w:t>
      </w:r>
    </w:p>
    <w:p w14:paraId="399FF6F7" w14:textId="326BE455" w:rsidR="0021267F" w:rsidRPr="0021267F" w:rsidRDefault="0021267F" w:rsidP="0021267F">
      <w:pPr>
        <w:pStyle w:val="CodeListing"/>
      </w:pPr>
      <w:r w:rsidRPr="0021267F">
        <w:t xml:space="preserve">     Source=</w:t>
      </w:r>
      <w:r w:rsidR="006D50BE" w:rsidRPr="006D50BE">
        <w:t xml:space="preserve"> </w:t>
      </w:r>
      <w:r w:rsidRPr="0021267F">
        <w:t>"https://github.com/vassilych/cscs" /&gt;</w:t>
      </w:r>
    </w:p>
    <w:p w14:paraId="48D246BC" w14:textId="7890E935" w:rsidR="0021267F" w:rsidRPr="0021267F" w:rsidRDefault="0021267F" w:rsidP="0021267F">
      <w:pPr>
        <w:pStyle w:val="CodeListing"/>
      </w:pPr>
      <w:r w:rsidRPr="0021267F">
        <w:t xml:space="preserve">       &lt;Menu Grid.Row="0"</w:t>
      </w:r>
    </w:p>
    <w:p w14:paraId="45F06E71" w14:textId="44822EA2" w:rsidR="0021267F" w:rsidRPr="0021267F" w:rsidRDefault="0021267F" w:rsidP="0021267F">
      <w:pPr>
        <w:pStyle w:val="CodeListing"/>
      </w:pPr>
      <w:r w:rsidRPr="0021267F">
        <w:t xml:space="preserve">          DataContext="mainMenuDC"</w:t>
      </w:r>
    </w:p>
    <w:p w14:paraId="33C9BE37" w14:textId="0832FBC1" w:rsidR="0021267F" w:rsidRPr="0021267F" w:rsidRDefault="0021267F" w:rsidP="0021267F">
      <w:pPr>
        <w:pStyle w:val="CodeListing"/>
      </w:pPr>
      <w:r w:rsidRPr="0021267F">
        <w:t xml:space="preserve">           Name="mainMenuDC" /&gt;</w:t>
      </w:r>
    </w:p>
    <w:p w14:paraId="5D9323AA" w14:textId="7C9486A8" w:rsidR="0021267F" w:rsidRPr="0021267F" w:rsidRDefault="0021267F" w:rsidP="0021267F">
      <w:pPr>
        <w:pStyle w:val="CodeListing"/>
      </w:pPr>
      <w:r w:rsidRPr="0021267F">
        <w:t xml:space="preserve">  &lt;/Grid&gt;</w:t>
      </w:r>
    </w:p>
    <w:p w14:paraId="246CAF9E" w14:textId="096DB996" w:rsidR="00962226" w:rsidRDefault="0021267F" w:rsidP="0021267F">
      <w:pPr>
        <w:pStyle w:val="CodeListing"/>
        <w:rPr>
          <w:lang w:val="en-CH"/>
        </w:rPr>
      </w:pPr>
      <w:r w:rsidRPr="0021267F">
        <w:t>&lt;/Window&gt;</w:t>
      </w:r>
    </w:p>
    <w:p w14:paraId="6809CBC9" w14:textId="77777777" w:rsidR="00962226" w:rsidRDefault="00962226" w:rsidP="00962226">
      <w:pPr>
        <w:pStyle w:val="BodyText"/>
      </w:pPr>
    </w:p>
    <w:p w14:paraId="5ADBBC94" w14:textId="659EBDF2" w:rsidR="00962226" w:rsidRPr="009500D8" w:rsidRDefault="00962226" w:rsidP="00962226">
      <w:pPr>
        <w:pStyle w:val="CodeListingHeader"/>
      </w:pPr>
      <w:r>
        <w:rPr>
          <w:b/>
        </w:rPr>
        <w:t xml:space="preserve">Listing </w:t>
      </w:r>
      <w:r w:rsidR="00217979">
        <w:rPr>
          <w:b/>
        </w:rPr>
        <w:t>3</w:t>
      </w:r>
      <w:r>
        <w:rPr>
          <w:b/>
        </w:rPr>
        <w:t>:</w:t>
      </w:r>
      <w:r>
        <w:t xml:space="preserve"> </w:t>
      </w:r>
      <w:r w:rsidR="00945D49" w:rsidRPr="00945D49">
        <w:t>d</w:t>
      </w:r>
      <w:r w:rsidR="00945D49">
        <w:t>emo</w:t>
      </w:r>
      <w:r w:rsidR="00945D49" w:rsidRPr="004853B7">
        <w:t>Script1</w:t>
      </w:r>
      <w:r w:rsidR="00945D49">
        <w:t>.cscs</w:t>
      </w:r>
      <w:r w:rsidR="00945D49" w:rsidRPr="00945D49">
        <w:t xml:space="preserve">: </w:t>
      </w:r>
      <w:r w:rsidR="004853B7" w:rsidRPr="004853B7">
        <w:t>First Script</w:t>
      </w:r>
      <w:r w:rsidR="004853B7">
        <w:t xml:space="preserve"> triggered from the Menu</w:t>
      </w:r>
    </w:p>
    <w:p w14:paraId="34F490A7" w14:textId="0F7A1AD3" w:rsidR="007B0A11" w:rsidRPr="007B0A11" w:rsidRDefault="007B0A11" w:rsidP="007B0A11">
      <w:pPr>
        <w:pStyle w:val="CodeListing"/>
      </w:pPr>
      <w:r w:rsidRPr="007B0A11">
        <w:t>CreateWindow(tpath()+"demoScript1.xaml");</w:t>
      </w:r>
    </w:p>
    <w:p w14:paraId="255E300F" w14:textId="77777777" w:rsidR="007B0A11" w:rsidRPr="007B0A11" w:rsidRDefault="007B0A11" w:rsidP="007B0A11">
      <w:pPr>
        <w:pStyle w:val="CodeListing"/>
      </w:pPr>
    </w:p>
    <w:p w14:paraId="29667DAD" w14:textId="77777777" w:rsidR="007B0A11" w:rsidRPr="007B0A11" w:rsidRDefault="007B0A11" w:rsidP="007B0A11">
      <w:pPr>
        <w:pStyle w:val="CodeListing"/>
      </w:pPr>
      <w:r w:rsidRPr="007B0A11">
        <w:t>function demoScript1_onDisplay(){</w:t>
      </w:r>
    </w:p>
    <w:p w14:paraId="2645DCED" w14:textId="77777777" w:rsidR="007B0A11" w:rsidRPr="007B0A11" w:rsidRDefault="007B0A11" w:rsidP="007B0A11">
      <w:pPr>
        <w:pStyle w:val="CodeListing"/>
      </w:pPr>
      <w:r w:rsidRPr="007B0A11">
        <w:lastRenderedPageBreak/>
        <w:t xml:space="preserve">    PieChart("dougnutChart1", "init");</w:t>
      </w:r>
    </w:p>
    <w:p w14:paraId="2362E434" w14:textId="77777777" w:rsidR="004853B7" w:rsidRDefault="007B0A11" w:rsidP="007B0A11">
      <w:pPr>
        <w:pStyle w:val="CodeListing"/>
      </w:pPr>
      <w:r w:rsidRPr="007B0A11">
        <w:t xml:space="preserve">    PieChart("dougnutChart1", "values", 50,</w:t>
      </w:r>
    </w:p>
    <w:p w14:paraId="6924C3EA" w14:textId="52FDE140" w:rsidR="007B0A11" w:rsidRPr="007B0A11" w:rsidRDefault="004853B7" w:rsidP="007B0A11">
      <w:pPr>
        <w:pStyle w:val="CodeListing"/>
      </w:pPr>
      <w:r w:rsidRPr="004853B7">
        <w:t xml:space="preserve">            </w:t>
      </w:r>
      <w:r w:rsidR="007B0A11" w:rsidRPr="007B0A11">
        <w:t xml:space="preserve"> "label 1", 50);</w:t>
      </w:r>
    </w:p>
    <w:p w14:paraId="70542B27" w14:textId="77777777" w:rsidR="004853B7" w:rsidRDefault="007B0A11" w:rsidP="007B0A11">
      <w:pPr>
        <w:pStyle w:val="CodeListing"/>
      </w:pPr>
      <w:r w:rsidRPr="007B0A11">
        <w:t xml:space="preserve">    PieChart("dougnutChart1", "values", 150,</w:t>
      </w:r>
    </w:p>
    <w:p w14:paraId="427CE404" w14:textId="65122DFA" w:rsidR="007B0A11" w:rsidRPr="007B0A11" w:rsidRDefault="004853B7" w:rsidP="007B0A11">
      <w:pPr>
        <w:pStyle w:val="CodeListing"/>
      </w:pPr>
      <w:r w:rsidRPr="004853B7">
        <w:t xml:space="preserve">            </w:t>
      </w:r>
      <w:r w:rsidR="007B0A11" w:rsidRPr="007B0A11">
        <w:t xml:space="preserve"> "label 2", 50);</w:t>
      </w:r>
    </w:p>
    <w:p w14:paraId="12AE601A" w14:textId="0A5642CC" w:rsidR="00656BF5" w:rsidRDefault="007B0A11" w:rsidP="007B0A11">
      <w:pPr>
        <w:pStyle w:val="CodeListing"/>
      </w:pPr>
      <w:r w:rsidRPr="007B0A11">
        <w:t xml:space="preserve">    PieChart("dougnutChart1", "values", 250,</w:t>
      </w:r>
    </w:p>
    <w:p w14:paraId="4C443888" w14:textId="290004B0" w:rsidR="007B0A11" w:rsidRPr="007B0A11" w:rsidRDefault="00656BF5" w:rsidP="007B0A11">
      <w:pPr>
        <w:pStyle w:val="CodeListing"/>
      </w:pPr>
      <w:r w:rsidRPr="00656BF5">
        <w:t xml:space="preserve">            </w:t>
      </w:r>
      <w:r w:rsidR="007B0A11" w:rsidRPr="007B0A11">
        <w:t xml:space="preserve"> "label 3", 50);</w:t>
      </w:r>
    </w:p>
    <w:p w14:paraId="537B4ADF" w14:textId="77777777" w:rsidR="00656BF5" w:rsidRDefault="007B0A11" w:rsidP="007B0A11">
      <w:pPr>
        <w:pStyle w:val="CodeListing"/>
      </w:pPr>
      <w:r w:rsidRPr="007B0A11">
        <w:t xml:space="preserve">    PieChart("dougnutChart1", "values", 350,</w:t>
      </w:r>
    </w:p>
    <w:p w14:paraId="70399364" w14:textId="21E93300" w:rsidR="007B0A11" w:rsidRPr="007B0A11" w:rsidRDefault="00656BF5" w:rsidP="007B0A11">
      <w:pPr>
        <w:pStyle w:val="CodeListing"/>
      </w:pPr>
      <w:r w:rsidRPr="00656BF5">
        <w:t xml:space="preserve">           </w:t>
      </w:r>
      <w:r>
        <w:t xml:space="preserve"> </w:t>
      </w:r>
      <w:r w:rsidR="007B0A11" w:rsidRPr="007B0A11">
        <w:t xml:space="preserve"> "label 4", 50);</w:t>
      </w:r>
    </w:p>
    <w:p w14:paraId="288E8304" w14:textId="77777777" w:rsidR="00601BAF" w:rsidRDefault="007B0A11" w:rsidP="007B0A11">
      <w:pPr>
        <w:pStyle w:val="CodeListing"/>
      </w:pPr>
      <w:r w:rsidRPr="007B0A11">
        <w:t xml:space="preserve">    PieChart("dougnutChart1", "colors",</w:t>
      </w:r>
    </w:p>
    <w:p w14:paraId="684C801E" w14:textId="7E44F3BC" w:rsidR="007B0A11" w:rsidRPr="007B0A11" w:rsidRDefault="00601BAF" w:rsidP="007B0A11">
      <w:pPr>
        <w:pStyle w:val="CodeListing"/>
      </w:pPr>
      <w:r w:rsidRPr="00C35663">
        <w:t xml:space="preserve"> </w:t>
      </w:r>
      <w:r w:rsidR="007B0A11" w:rsidRPr="007B0A11">
        <w:t xml:space="preserve"> { "#1C4E80", "#EA6A47", "#5acc6b", "#34d2fa" });</w:t>
      </w:r>
    </w:p>
    <w:p w14:paraId="59DBF44F" w14:textId="77777777" w:rsidR="007B0A11" w:rsidRPr="007B0A11" w:rsidRDefault="007B0A11" w:rsidP="007B0A11">
      <w:pPr>
        <w:pStyle w:val="CodeListing"/>
      </w:pPr>
      <w:r w:rsidRPr="007B0A11">
        <w:t>}</w:t>
      </w:r>
    </w:p>
    <w:p w14:paraId="66386CBD" w14:textId="77777777" w:rsidR="007B0A11" w:rsidRPr="007B0A11" w:rsidRDefault="007B0A11" w:rsidP="007B0A11">
      <w:pPr>
        <w:pStyle w:val="CodeListing"/>
      </w:pPr>
    </w:p>
    <w:p w14:paraId="6D6FC981" w14:textId="77777777" w:rsidR="00530CF7" w:rsidRDefault="007B0A11" w:rsidP="007B0A11">
      <w:pPr>
        <w:pStyle w:val="CodeListing"/>
      </w:pPr>
      <w:r w:rsidRPr="007B0A11">
        <w:t>// button clicked event, starts a new script and</w:t>
      </w:r>
    </w:p>
    <w:p w14:paraId="1DCC7CB8" w14:textId="77777777" w:rsidR="00530CF7" w:rsidRDefault="00530CF7" w:rsidP="007B0A11">
      <w:pPr>
        <w:pStyle w:val="CodeListing"/>
      </w:pPr>
      <w:r>
        <w:t>//</w:t>
      </w:r>
      <w:r w:rsidR="007B0A11" w:rsidRPr="007B0A11">
        <w:t xml:space="preserve"> sends parameters("Hello" - constant </w:t>
      </w:r>
    </w:p>
    <w:p w14:paraId="1DB07A09" w14:textId="6D15919C" w:rsidR="007B0A11" w:rsidRPr="007B0A11" w:rsidRDefault="00530CF7" w:rsidP="007B0A11">
      <w:pPr>
        <w:pStyle w:val="CodeListing"/>
      </w:pPr>
      <w:r>
        <w:t xml:space="preserve">// </w:t>
      </w:r>
      <w:r w:rsidR="007B0A11" w:rsidRPr="007B0A11">
        <w:t>and var1 - variable)</w:t>
      </w:r>
    </w:p>
    <w:p w14:paraId="164669EA" w14:textId="77777777" w:rsidR="007B0A11" w:rsidRPr="007B0A11" w:rsidRDefault="007B0A11" w:rsidP="007B0A11">
      <w:pPr>
        <w:pStyle w:val="CodeListing"/>
      </w:pPr>
      <w:r w:rsidRPr="007B0A11">
        <w:t>function button1@clicked(){</w:t>
      </w:r>
    </w:p>
    <w:p w14:paraId="2659E3CA" w14:textId="48424B35" w:rsidR="007B0A11" w:rsidRPr="007B0A11" w:rsidRDefault="007B0A11" w:rsidP="007B0A11">
      <w:pPr>
        <w:pStyle w:val="CodeListing"/>
      </w:pPr>
      <w:r w:rsidRPr="007B0A11">
        <w:t xml:space="preserve">  var1 = " World!";</w:t>
      </w:r>
    </w:p>
    <w:p w14:paraId="68749276" w14:textId="2C3454FC" w:rsidR="00C52B91" w:rsidRDefault="007B0A11" w:rsidP="007B0A11">
      <w:pPr>
        <w:pStyle w:val="CodeListing"/>
      </w:pPr>
      <w:r w:rsidRPr="007B0A11">
        <w:t xml:space="preserve">  CHAIN strTrim(tpath())+"demoScript2.cscs"</w:t>
      </w:r>
    </w:p>
    <w:p w14:paraId="6184958C" w14:textId="2BA0FD5D" w:rsidR="007B0A11" w:rsidRPr="007B0A11" w:rsidRDefault="00C52B91" w:rsidP="007B0A11">
      <w:pPr>
        <w:pStyle w:val="CodeListing"/>
      </w:pPr>
      <w:r w:rsidRPr="00887177">
        <w:t xml:space="preserve">         </w:t>
      </w:r>
      <w:r w:rsidR="007B0A11" w:rsidRPr="007B0A11">
        <w:t xml:space="preserve"> WITH "Hello" var1;</w:t>
      </w:r>
    </w:p>
    <w:p w14:paraId="3669FB8B" w14:textId="77777777" w:rsidR="007B0A11" w:rsidRPr="007B0A11" w:rsidRDefault="007B0A11" w:rsidP="007B0A11">
      <w:pPr>
        <w:pStyle w:val="CodeListing"/>
      </w:pPr>
      <w:r w:rsidRPr="007B0A11">
        <w:t>}</w:t>
      </w:r>
    </w:p>
    <w:p w14:paraId="1AE3DB9D" w14:textId="77777777" w:rsidR="007B0A11" w:rsidRPr="007B0A11" w:rsidRDefault="007B0A11" w:rsidP="007B0A11">
      <w:pPr>
        <w:pStyle w:val="CodeListing"/>
      </w:pPr>
    </w:p>
    <w:p w14:paraId="55458D05" w14:textId="77777777" w:rsidR="007543A4" w:rsidRDefault="007B0A11" w:rsidP="007B0A11">
      <w:pPr>
        <w:pStyle w:val="CodeListing"/>
      </w:pPr>
      <w:r w:rsidRPr="007B0A11">
        <w:t xml:space="preserve">// </w:t>
      </w:r>
      <w:r w:rsidR="007543A4" w:rsidRPr="007543A4">
        <w:t>S</w:t>
      </w:r>
      <w:r w:rsidRPr="007B0A11">
        <w:t>ame as function above but starts a script in</w:t>
      </w:r>
    </w:p>
    <w:p w14:paraId="326CE0E4" w14:textId="72C950FA" w:rsidR="007B0A11" w:rsidRPr="007B0A11" w:rsidRDefault="007543A4" w:rsidP="007B0A11">
      <w:pPr>
        <w:pStyle w:val="CodeListing"/>
      </w:pPr>
      <w:r w:rsidRPr="00C35663">
        <w:t>//</w:t>
      </w:r>
      <w:r w:rsidR="007B0A11" w:rsidRPr="007B0A11">
        <w:t xml:space="preserve"> a new process</w:t>
      </w:r>
    </w:p>
    <w:p w14:paraId="15FC4FEA" w14:textId="77777777" w:rsidR="007B0A11" w:rsidRPr="007B0A11" w:rsidRDefault="007B0A11" w:rsidP="007B0A11">
      <w:pPr>
        <w:pStyle w:val="CodeListing"/>
      </w:pPr>
      <w:r w:rsidRPr="007B0A11">
        <w:t>function button2@clicked(){</w:t>
      </w:r>
    </w:p>
    <w:p w14:paraId="0B92899F" w14:textId="69638BFA" w:rsidR="007B0A11" w:rsidRPr="007B0A11" w:rsidRDefault="007B0A11" w:rsidP="007B0A11">
      <w:pPr>
        <w:pStyle w:val="CodeListing"/>
      </w:pPr>
      <w:r w:rsidRPr="007B0A11">
        <w:t xml:space="preserve">  var1 = " World!(NEWRUNTIME)";</w:t>
      </w:r>
    </w:p>
    <w:p w14:paraId="17E3E97B" w14:textId="77777777" w:rsidR="007543A4" w:rsidRDefault="007B0A11" w:rsidP="007B0A11">
      <w:pPr>
        <w:pStyle w:val="CodeListing"/>
      </w:pPr>
      <w:r w:rsidRPr="007B0A11">
        <w:t xml:space="preserve">  CHAIN strTrim(tpath())+"demoScript2.cscs" </w:t>
      </w:r>
    </w:p>
    <w:p w14:paraId="0FB6426D" w14:textId="76A032C5" w:rsidR="007B0A11" w:rsidRPr="007B0A11" w:rsidRDefault="007543A4" w:rsidP="007B0A11">
      <w:pPr>
        <w:pStyle w:val="CodeListing"/>
      </w:pPr>
      <w:r w:rsidRPr="00C35663">
        <w:t xml:space="preserve">        </w:t>
      </w:r>
      <w:r w:rsidR="007B0A11" w:rsidRPr="007B0A11">
        <w:t>NEWRUNTIME WITH "Hello" var1;</w:t>
      </w:r>
    </w:p>
    <w:p w14:paraId="46D1572A" w14:textId="1F5D8870" w:rsidR="00962226" w:rsidRDefault="007B0A11" w:rsidP="007B0A11">
      <w:pPr>
        <w:pStyle w:val="CodeListing"/>
        <w:rPr>
          <w:lang w:val="en-CH"/>
        </w:rPr>
      </w:pPr>
      <w:r w:rsidRPr="007B0A11">
        <w:t>}</w:t>
      </w:r>
    </w:p>
    <w:p w14:paraId="5FC3EDA1" w14:textId="77777777" w:rsidR="00962226" w:rsidRDefault="00962226" w:rsidP="00962226">
      <w:pPr>
        <w:pStyle w:val="BodyText"/>
      </w:pPr>
    </w:p>
    <w:p w14:paraId="7A8012BA" w14:textId="7E1FC59E" w:rsidR="00962226" w:rsidRPr="000B159A" w:rsidRDefault="00962226" w:rsidP="00962226">
      <w:pPr>
        <w:pStyle w:val="CodeListingHeader"/>
      </w:pPr>
      <w:r>
        <w:rPr>
          <w:b/>
        </w:rPr>
        <w:t xml:space="preserve">Listing </w:t>
      </w:r>
      <w:r w:rsidR="00217979">
        <w:rPr>
          <w:b/>
        </w:rPr>
        <w:t>4</w:t>
      </w:r>
      <w:r>
        <w:rPr>
          <w:b/>
        </w:rPr>
        <w:t>:</w:t>
      </w:r>
      <w:r>
        <w:t xml:space="preserve"> </w:t>
      </w:r>
      <w:r w:rsidR="00E42DE6">
        <w:t>demo</w:t>
      </w:r>
      <w:r w:rsidR="00E42DE6" w:rsidRPr="00E42DE6">
        <w:t>Script1</w:t>
      </w:r>
      <w:r w:rsidR="00E42DE6">
        <w:t>.xaml</w:t>
      </w:r>
      <w:r w:rsidR="00E42DE6" w:rsidRPr="00EF5320">
        <w:t>:</w:t>
      </w:r>
      <w:r w:rsidR="00E42DE6">
        <w:t xml:space="preserve"> </w:t>
      </w:r>
      <w:r w:rsidR="00E42DE6" w:rsidRPr="003B5E9B">
        <w:t>Window</w:t>
      </w:r>
      <w:r w:rsidR="00E42DE6">
        <w:t xml:space="preserve"> of Script1</w:t>
      </w:r>
    </w:p>
    <w:p w14:paraId="5DCE2CEA" w14:textId="77777777" w:rsidR="00B14A5D" w:rsidRDefault="00EF5320" w:rsidP="00EF5320">
      <w:pPr>
        <w:pStyle w:val="CodeListing"/>
      </w:pPr>
      <w:r w:rsidRPr="00EF5320">
        <w:t>&lt;Window xmlns=</w:t>
      </w:r>
    </w:p>
    <w:p w14:paraId="1B251D66" w14:textId="77777777" w:rsidR="00B14A5D" w:rsidRDefault="00EF5320" w:rsidP="00EF5320">
      <w:pPr>
        <w:pStyle w:val="CodeListing"/>
      </w:pPr>
      <w:r w:rsidRPr="00EF5320">
        <w:t>"http://schemas.microsoft.com/winfx/2006/xaml/</w:t>
      </w:r>
    </w:p>
    <w:p w14:paraId="240CDA83" w14:textId="7803A443" w:rsidR="00EF5320" w:rsidRPr="00EF5320" w:rsidRDefault="00B14A5D" w:rsidP="00EF5320">
      <w:pPr>
        <w:pStyle w:val="CodeListing"/>
      </w:pPr>
      <w:r w:rsidRPr="00C35663">
        <w:t xml:space="preserve">  </w:t>
      </w:r>
      <w:r w:rsidR="00EF5320" w:rsidRPr="00EF5320">
        <w:t>presentation"</w:t>
      </w:r>
    </w:p>
    <w:p w14:paraId="22682937" w14:textId="2C0E41DB" w:rsidR="00B14A5D" w:rsidRDefault="00EF5320" w:rsidP="00EF5320">
      <w:pPr>
        <w:pStyle w:val="CodeListing"/>
      </w:pPr>
      <w:r w:rsidRPr="00EF5320">
        <w:t xml:space="preserve">  xmlns:x=</w:t>
      </w:r>
    </w:p>
    <w:p w14:paraId="1C2787D1" w14:textId="0FE328CA" w:rsidR="00EF5320" w:rsidRPr="00EF5320" w:rsidRDefault="00B14A5D" w:rsidP="00EF5320">
      <w:pPr>
        <w:pStyle w:val="CodeListing"/>
      </w:pPr>
      <w:r w:rsidRPr="00B14A5D">
        <w:rPr>
          <w:lang w:val="en-CH"/>
        </w:rPr>
        <w:t xml:space="preserve">  </w:t>
      </w:r>
      <w:r w:rsidR="00EF5320" w:rsidRPr="00EF5320">
        <w:t>"http://schemas.microsoft.com/winfx/2006/xaml"</w:t>
      </w:r>
    </w:p>
    <w:p w14:paraId="5A4C9061" w14:textId="09C525EC" w:rsidR="00B14A5D" w:rsidRDefault="00EF5320" w:rsidP="00EF5320">
      <w:pPr>
        <w:pStyle w:val="CodeListing"/>
      </w:pPr>
      <w:r w:rsidRPr="00EF5320">
        <w:t xml:space="preserve">  xmlns:d=</w:t>
      </w:r>
    </w:p>
    <w:p w14:paraId="3392278E" w14:textId="6F1C02B1" w:rsidR="00EF5320" w:rsidRPr="00EF5320" w:rsidRDefault="00B14A5D" w:rsidP="00EF5320">
      <w:pPr>
        <w:pStyle w:val="CodeListing"/>
      </w:pPr>
      <w:r w:rsidRPr="00C35663">
        <w:t xml:space="preserve"> </w:t>
      </w:r>
      <w:r w:rsidR="00EF5320" w:rsidRPr="00EF5320">
        <w:t>"http://schemas.microsoft.com/expression/blend/2008"</w:t>
      </w:r>
    </w:p>
    <w:p w14:paraId="52ECFB0B" w14:textId="23F75B6C" w:rsidR="00B14A5D" w:rsidRDefault="00EF5320" w:rsidP="00EF5320">
      <w:pPr>
        <w:pStyle w:val="CodeListing"/>
      </w:pPr>
      <w:r w:rsidRPr="00EF5320">
        <w:t xml:space="preserve">  xmlns:mc=</w:t>
      </w:r>
    </w:p>
    <w:p w14:paraId="6C51FD6C" w14:textId="77777777" w:rsidR="00B14A5D" w:rsidRDefault="00EF5320" w:rsidP="00EF5320">
      <w:pPr>
        <w:pStyle w:val="CodeListing"/>
      </w:pPr>
      <w:r w:rsidRPr="00EF5320">
        <w:t>"http://schemas.openxmlformats.org/</w:t>
      </w:r>
    </w:p>
    <w:p w14:paraId="09044922" w14:textId="1C9810F9" w:rsidR="00EF5320" w:rsidRPr="00EF5320" w:rsidRDefault="00B14A5D" w:rsidP="00EF5320">
      <w:pPr>
        <w:pStyle w:val="CodeListing"/>
      </w:pPr>
      <w:r w:rsidRPr="00B14A5D">
        <w:t xml:space="preserve">   </w:t>
      </w:r>
      <w:r w:rsidR="00EF5320" w:rsidRPr="00EF5320">
        <w:t>markup-compatibility/2006"</w:t>
      </w:r>
    </w:p>
    <w:p w14:paraId="047648F7" w14:textId="60A49546" w:rsidR="00EF5320" w:rsidRPr="00EF5320" w:rsidRDefault="00EF5320" w:rsidP="00EF5320">
      <w:pPr>
        <w:pStyle w:val="CodeListing"/>
      </w:pPr>
      <w:r w:rsidRPr="00EF5320">
        <w:t xml:space="preserve">   xmlns:local="clr-namespace:WpfCSCS"</w:t>
      </w:r>
    </w:p>
    <w:p w14:paraId="14427D8A" w14:textId="77777777" w:rsidR="00B14A5D" w:rsidRDefault="00EF5320" w:rsidP="00EF5320">
      <w:pPr>
        <w:pStyle w:val="CodeListing"/>
      </w:pPr>
      <w:r w:rsidRPr="00EF5320">
        <w:t xml:space="preserve">   xmlns:lvc="clr-</w:t>
      </w:r>
    </w:p>
    <w:p w14:paraId="011912F3" w14:textId="07D9746B" w:rsidR="00B14A5D" w:rsidRDefault="00B14A5D" w:rsidP="00EF5320">
      <w:pPr>
        <w:pStyle w:val="CodeListing"/>
      </w:pPr>
      <w:r w:rsidRPr="00B14A5D">
        <w:t xml:space="preserve"> </w:t>
      </w:r>
      <w:r w:rsidR="00EF5320" w:rsidRPr="00EF5320">
        <w:t>namespace:LiveChartsCore.SkiaSharpView.WPF;</w:t>
      </w:r>
    </w:p>
    <w:p w14:paraId="48D9D444" w14:textId="3C53E0CC" w:rsidR="00EF5320" w:rsidRPr="00EF5320" w:rsidRDefault="00B14A5D" w:rsidP="00EF5320">
      <w:pPr>
        <w:pStyle w:val="CodeListing"/>
      </w:pPr>
      <w:r w:rsidRPr="00B14A5D">
        <w:t xml:space="preserve">  </w:t>
      </w:r>
      <w:r w:rsidR="00EF5320" w:rsidRPr="00EF5320">
        <w:t>assembly=LiveChartsCore.SkiaSharpView.WPF"</w:t>
      </w:r>
    </w:p>
    <w:p w14:paraId="67B118CE" w14:textId="343B06A2" w:rsidR="00EF5320" w:rsidRPr="00EF5320" w:rsidRDefault="00EF5320" w:rsidP="00EF5320">
      <w:pPr>
        <w:pStyle w:val="CodeListing"/>
      </w:pPr>
      <w:r w:rsidRPr="00EF5320">
        <w:t xml:space="preserve">  mc:Ignorable="d"</w:t>
      </w:r>
    </w:p>
    <w:p w14:paraId="6CAB98EA" w14:textId="77777777" w:rsidR="00B14A5D" w:rsidRDefault="00EF5320" w:rsidP="00EF5320">
      <w:pPr>
        <w:pStyle w:val="CodeListing"/>
      </w:pPr>
      <w:r w:rsidRPr="00EF5320">
        <w:t xml:space="preserve">  Title="Script 1" Height="450" Width="500" </w:t>
      </w:r>
    </w:p>
    <w:p w14:paraId="10118A74" w14:textId="0DDB4553" w:rsidR="00EF5320" w:rsidRPr="00EF5320" w:rsidRDefault="00B14A5D" w:rsidP="00EF5320">
      <w:pPr>
        <w:pStyle w:val="CodeListing"/>
      </w:pPr>
      <w:r w:rsidRPr="00B14A5D">
        <w:t xml:space="preserve">    </w:t>
      </w:r>
      <w:r w:rsidR="00EF5320" w:rsidRPr="00EF5320">
        <w:t>WindowStartupLocation="CenterScreen"&gt;</w:t>
      </w:r>
    </w:p>
    <w:p w14:paraId="0BF94209" w14:textId="6FD75086" w:rsidR="00EF5320" w:rsidRPr="00EF5320" w:rsidRDefault="00EF5320" w:rsidP="00EF5320">
      <w:pPr>
        <w:pStyle w:val="CodeListing"/>
      </w:pPr>
      <w:r w:rsidRPr="00EF5320">
        <w:t xml:space="preserve">  &lt;Grid&gt;</w:t>
      </w:r>
    </w:p>
    <w:p w14:paraId="74670817" w14:textId="29F1F7D5" w:rsidR="00EF5320" w:rsidRPr="00EF5320" w:rsidRDefault="00EF5320" w:rsidP="00EF5320">
      <w:pPr>
        <w:pStyle w:val="CodeListing"/>
      </w:pPr>
      <w:r w:rsidRPr="00EF5320">
        <w:t xml:space="preserve">    &lt;lvc:PieChart LegendPosition="Bottom"</w:t>
      </w:r>
    </w:p>
    <w:p w14:paraId="2FAE5CBB" w14:textId="580C5F29" w:rsidR="00EF5320" w:rsidRPr="00EF5320" w:rsidRDefault="00EF5320" w:rsidP="00EF5320">
      <w:pPr>
        <w:pStyle w:val="CodeListing"/>
      </w:pPr>
      <w:r w:rsidRPr="00EF5320">
        <w:t xml:space="preserve">            Name="dougnutChart1"</w:t>
      </w:r>
    </w:p>
    <w:p w14:paraId="4F284DDF" w14:textId="159D8EB3" w:rsidR="00EF5320" w:rsidRPr="00EF5320" w:rsidRDefault="00EF5320" w:rsidP="00EF5320">
      <w:pPr>
        <w:pStyle w:val="CodeListing"/>
      </w:pPr>
      <w:r w:rsidRPr="00EF5320">
        <w:lastRenderedPageBreak/>
        <w:t xml:space="preserve">            VerticalAlignment="Top"</w:t>
      </w:r>
    </w:p>
    <w:p w14:paraId="584038FB" w14:textId="3719A075" w:rsidR="00EF5320" w:rsidRPr="00EF5320" w:rsidRDefault="00EF5320" w:rsidP="00EF5320">
      <w:pPr>
        <w:pStyle w:val="CodeListing"/>
      </w:pPr>
      <w:r w:rsidRPr="00EF5320">
        <w:t xml:space="preserve">            HorizontalAlignment="Left"</w:t>
      </w:r>
    </w:p>
    <w:p w14:paraId="32D6CE46" w14:textId="171E3EED" w:rsidR="00EF5320" w:rsidRPr="00EF5320" w:rsidRDefault="00EF5320" w:rsidP="00EF5320">
      <w:pPr>
        <w:pStyle w:val="CodeListing"/>
      </w:pPr>
      <w:r w:rsidRPr="00EF5320">
        <w:t xml:space="preserve">            Width="490"</w:t>
      </w:r>
    </w:p>
    <w:p w14:paraId="75B42C24" w14:textId="49909550" w:rsidR="00EF5320" w:rsidRPr="00EF5320" w:rsidRDefault="00EF5320" w:rsidP="00EF5320">
      <w:pPr>
        <w:pStyle w:val="CodeListing"/>
      </w:pPr>
      <w:r w:rsidRPr="00EF5320">
        <w:t xml:space="preserve">            Height="289"</w:t>
      </w:r>
    </w:p>
    <w:p w14:paraId="1C0E63AE" w14:textId="11096E04" w:rsidR="00EF5320" w:rsidRPr="00EF5320" w:rsidRDefault="00EF5320" w:rsidP="00EF5320">
      <w:pPr>
        <w:pStyle w:val="CodeListing"/>
      </w:pPr>
      <w:r w:rsidRPr="00EF5320">
        <w:t xml:space="preserve">            FontSize="10"</w:t>
      </w:r>
    </w:p>
    <w:p w14:paraId="6F12D4C3" w14:textId="0859F66C" w:rsidR="00EF5320" w:rsidRPr="00EF5320" w:rsidRDefault="00EF5320" w:rsidP="00EF5320">
      <w:pPr>
        <w:pStyle w:val="CodeListing"/>
      </w:pPr>
      <w:r w:rsidRPr="00EF5320">
        <w:t xml:space="preserve">            Margin="0,0,0,0" /&gt;</w:t>
      </w:r>
    </w:p>
    <w:p w14:paraId="407932C7" w14:textId="6A9225FE" w:rsidR="00EF5320" w:rsidRPr="00EF5320" w:rsidRDefault="00EF5320" w:rsidP="00EF5320">
      <w:pPr>
        <w:pStyle w:val="CodeListing"/>
      </w:pPr>
      <w:r w:rsidRPr="00EF5320">
        <w:t xml:space="preserve">    &lt;Button Name="button1"</w:t>
      </w:r>
    </w:p>
    <w:p w14:paraId="049DD264" w14:textId="6B9A12E8" w:rsidR="00EF5320" w:rsidRPr="00EF5320" w:rsidRDefault="00EF5320" w:rsidP="00EF5320">
      <w:pPr>
        <w:pStyle w:val="CodeListing"/>
      </w:pPr>
      <w:r w:rsidRPr="00EF5320">
        <w:t xml:space="preserve">            Content="CHAIN to script 2"</w:t>
      </w:r>
    </w:p>
    <w:p w14:paraId="359CEE7E" w14:textId="1744689B" w:rsidR="00EF5320" w:rsidRPr="00EF5320" w:rsidRDefault="00EF5320" w:rsidP="00EF5320">
      <w:pPr>
        <w:pStyle w:val="CodeListing"/>
      </w:pPr>
      <w:r w:rsidRPr="00EF5320">
        <w:t xml:space="preserve">            HorizontalAlignment="Left"</w:t>
      </w:r>
    </w:p>
    <w:p w14:paraId="60761909" w14:textId="1FD45451" w:rsidR="00EF5320" w:rsidRPr="00EF5320" w:rsidRDefault="00EF5320" w:rsidP="00EF5320">
      <w:pPr>
        <w:pStyle w:val="CodeListing"/>
      </w:pPr>
      <w:r w:rsidRPr="00EF5320">
        <w:t xml:space="preserve">            Margin="90,334,0,0"</w:t>
      </w:r>
    </w:p>
    <w:p w14:paraId="2DAB5021" w14:textId="6722F551" w:rsidR="00EF5320" w:rsidRPr="00EF5320" w:rsidRDefault="00EF5320" w:rsidP="00EF5320">
      <w:pPr>
        <w:pStyle w:val="CodeListing"/>
      </w:pPr>
      <w:r w:rsidRPr="00EF5320">
        <w:t xml:space="preserve">            VerticalAlignment="Top"</w:t>
      </w:r>
    </w:p>
    <w:p w14:paraId="202DBE02" w14:textId="2D1528E7" w:rsidR="00EF5320" w:rsidRPr="00EF5320" w:rsidRDefault="00EF5320" w:rsidP="00EF5320">
      <w:pPr>
        <w:pStyle w:val="CodeListing"/>
      </w:pPr>
      <w:r w:rsidRPr="00EF5320">
        <w:t xml:space="preserve">            Height="60"</w:t>
      </w:r>
    </w:p>
    <w:p w14:paraId="15DF1929" w14:textId="29CF6C62" w:rsidR="00EF5320" w:rsidRPr="00EF5320" w:rsidRDefault="00EF5320" w:rsidP="00EF5320">
      <w:pPr>
        <w:pStyle w:val="CodeListing"/>
      </w:pPr>
      <w:r w:rsidRPr="00EF5320">
        <w:t xml:space="preserve">            Width="115" /&gt;</w:t>
      </w:r>
    </w:p>
    <w:p w14:paraId="2AD509D8" w14:textId="64C80DB3" w:rsidR="00EF5320" w:rsidRPr="00EF5320" w:rsidRDefault="00EF5320" w:rsidP="00EF5320">
      <w:pPr>
        <w:pStyle w:val="CodeListing"/>
      </w:pPr>
      <w:r w:rsidRPr="00EF5320">
        <w:t xml:space="preserve">    &lt;Button x:Name="button2"</w:t>
      </w:r>
    </w:p>
    <w:p w14:paraId="49E7760A" w14:textId="76310D6E" w:rsidR="00EF5320" w:rsidRPr="00EF5320" w:rsidRDefault="00EF5320" w:rsidP="00EF5320">
      <w:pPr>
        <w:pStyle w:val="CodeListing"/>
      </w:pPr>
      <w:r w:rsidRPr="00EF5320">
        <w:t xml:space="preserve">        Content="CHAIN to script 2(NEWRUNTIME)"</w:t>
      </w:r>
    </w:p>
    <w:p w14:paraId="4FA83DEA" w14:textId="369E0AAB" w:rsidR="00EF5320" w:rsidRPr="00EF5320" w:rsidRDefault="00EF5320" w:rsidP="00EF5320">
      <w:pPr>
        <w:pStyle w:val="CodeListing"/>
      </w:pPr>
      <w:r w:rsidRPr="00EF5320">
        <w:t xml:space="preserve">        HorizontalAlignment="Left"</w:t>
      </w:r>
    </w:p>
    <w:p w14:paraId="045C2383" w14:textId="1F0013B4" w:rsidR="00EF5320" w:rsidRPr="00EF5320" w:rsidRDefault="00EF5320" w:rsidP="00EF5320">
      <w:pPr>
        <w:pStyle w:val="CodeListing"/>
      </w:pPr>
      <w:r w:rsidRPr="00EF5320">
        <w:t xml:space="preserve">        Margin="250,334,0,0"</w:t>
      </w:r>
    </w:p>
    <w:p w14:paraId="5DCB0279" w14:textId="3BF22332" w:rsidR="00EF5320" w:rsidRPr="00EF5320" w:rsidRDefault="00EF5320" w:rsidP="00EF5320">
      <w:pPr>
        <w:pStyle w:val="CodeListing"/>
      </w:pPr>
      <w:r w:rsidRPr="00EF5320">
        <w:t xml:space="preserve">        VerticalAlignment="Top"</w:t>
      </w:r>
    </w:p>
    <w:p w14:paraId="502ACA67" w14:textId="21E70001" w:rsidR="00EF5320" w:rsidRPr="00EF5320" w:rsidRDefault="00EF5320" w:rsidP="00EF5320">
      <w:pPr>
        <w:pStyle w:val="CodeListing"/>
      </w:pPr>
      <w:r w:rsidRPr="00EF5320">
        <w:t xml:space="preserve">        Height="60"</w:t>
      </w:r>
    </w:p>
    <w:p w14:paraId="14A3A138" w14:textId="6C21084D" w:rsidR="00EF5320" w:rsidRPr="00EF5320" w:rsidRDefault="00EF5320" w:rsidP="00EF5320">
      <w:pPr>
        <w:pStyle w:val="CodeListing"/>
      </w:pPr>
      <w:r w:rsidRPr="00EF5320">
        <w:t xml:space="preserve">        Width="210" /&gt;</w:t>
      </w:r>
    </w:p>
    <w:p w14:paraId="646CA5FA" w14:textId="57D55F94" w:rsidR="00EF5320" w:rsidRPr="00EF5320" w:rsidRDefault="00EF5320" w:rsidP="00EF5320">
      <w:pPr>
        <w:pStyle w:val="CodeListing"/>
      </w:pPr>
      <w:r w:rsidRPr="00EF5320">
        <w:t xml:space="preserve">  &lt;/Grid&gt;</w:t>
      </w:r>
    </w:p>
    <w:p w14:paraId="1E5B5039" w14:textId="7FA2E44F" w:rsidR="00962226" w:rsidRPr="00C35663" w:rsidRDefault="00EF5320" w:rsidP="00FF20F4">
      <w:pPr>
        <w:pStyle w:val="CodeListing"/>
      </w:pPr>
      <w:r w:rsidRPr="00EF5320">
        <w:t>&lt;/Window&gt;</w:t>
      </w:r>
    </w:p>
    <w:p w14:paraId="6E376FAB" w14:textId="77777777" w:rsidR="00962226" w:rsidRDefault="00962226" w:rsidP="001F61FF">
      <w:pPr>
        <w:pStyle w:val="Bio"/>
        <w:rPr>
          <w:lang w:val="en-CH"/>
        </w:rPr>
      </w:pPr>
    </w:p>
    <w:p w14:paraId="08057286" w14:textId="24B84896" w:rsidR="00962226" w:rsidRPr="000B159A" w:rsidRDefault="00962226" w:rsidP="00962226">
      <w:pPr>
        <w:pStyle w:val="CodeListingHeader"/>
      </w:pPr>
      <w:r>
        <w:rPr>
          <w:b/>
        </w:rPr>
        <w:t xml:space="preserve">Listing </w:t>
      </w:r>
      <w:r w:rsidR="00217979">
        <w:rPr>
          <w:b/>
        </w:rPr>
        <w:t>5</w:t>
      </w:r>
      <w:r>
        <w:rPr>
          <w:b/>
        </w:rPr>
        <w:t>:</w:t>
      </w:r>
      <w:r>
        <w:t xml:space="preserve"> </w:t>
      </w:r>
      <w:r w:rsidR="00945D49" w:rsidRPr="00945D49">
        <w:t>demoScr</w:t>
      </w:r>
      <w:r w:rsidR="00945D49">
        <w:t>ipt2.cscs: s</w:t>
      </w:r>
      <w:r w:rsidR="00945D49" w:rsidRPr="00945D49">
        <w:t xml:space="preserve">cript triggered by </w:t>
      </w:r>
      <w:r>
        <w:t>demo</w:t>
      </w:r>
      <w:r w:rsidR="00945D49" w:rsidRPr="00945D49">
        <w:t>Script1</w:t>
      </w:r>
      <w:r>
        <w:t>.cscs</w:t>
      </w:r>
    </w:p>
    <w:p w14:paraId="084D7F03" w14:textId="1C90A55F" w:rsidR="00943B84" w:rsidRPr="00943B84" w:rsidRDefault="00943B84" w:rsidP="00943B84">
      <w:pPr>
        <w:pStyle w:val="CodeListing"/>
      </w:pPr>
      <w:r w:rsidRPr="00943B84">
        <w:t>CreateWindow(tpath()+"demoScript2.xaml");</w:t>
      </w:r>
    </w:p>
    <w:p w14:paraId="200E3FD4" w14:textId="77777777" w:rsidR="00943B84" w:rsidRPr="00943B84" w:rsidRDefault="00943B84" w:rsidP="00943B84">
      <w:pPr>
        <w:pStyle w:val="CodeListing"/>
      </w:pPr>
    </w:p>
    <w:p w14:paraId="5DB36229" w14:textId="77777777" w:rsidR="00943B84" w:rsidRPr="00943B84" w:rsidRDefault="00943B84" w:rsidP="00943B84">
      <w:pPr>
        <w:pStyle w:val="CodeListing"/>
      </w:pPr>
      <w:r w:rsidRPr="00943B84">
        <w:t>DEFINE aPointer type f; // pointer type</w:t>
      </w:r>
    </w:p>
    <w:p w14:paraId="45C996EF" w14:textId="77777777" w:rsidR="00943B84" w:rsidRPr="00943B84" w:rsidRDefault="00943B84" w:rsidP="00943B84">
      <w:pPr>
        <w:pStyle w:val="CodeListing"/>
      </w:pPr>
      <w:r w:rsidRPr="00943B84">
        <w:t>DEFINE var1 type i size 10; // integer variable</w:t>
      </w:r>
    </w:p>
    <w:p w14:paraId="61B03912" w14:textId="77777777" w:rsidR="00943B84" w:rsidRPr="00943B84" w:rsidRDefault="00943B84" w:rsidP="00943B84">
      <w:pPr>
        <w:pStyle w:val="CodeListing"/>
      </w:pPr>
    </w:p>
    <w:p w14:paraId="163C9269" w14:textId="4CC57896" w:rsidR="00943B84" w:rsidRPr="00943B84" w:rsidRDefault="00943B84" w:rsidP="00943B84">
      <w:pPr>
        <w:pStyle w:val="CodeListing"/>
      </w:pPr>
      <w:r w:rsidRPr="00943B84">
        <w:t>function demoScript2_onInit()</w:t>
      </w:r>
      <w:r w:rsidR="00730037" w:rsidRPr="00730037">
        <w:t xml:space="preserve"> </w:t>
      </w:r>
      <w:r w:rsidRPr="00943B84">
        <w:t>{</w:t>
      </w:r>
    </w:p>
    <w:p w14:paraId="09BD6CAE" w14:textId="77777777" w:rsidR="00730037" w:rsidRDefault="00943B84" w:rsidP="00943B84">
      <w:pPr>
        <w:pStyle w:val="CodeListing"/>
      </w:pPr>
      <w:r w:rsidRPr="00943B84">
        <w:t xml:space="preserve">  // PARAM will recieve parameters sent from</w:t>
      </w:r>
    </w:p>
    <w:p w14:paraId="2CC97354" w14:textId="74A0D2C4" w:rsidR="00943B84" w:rsidRPr="00943B84" w:rsidRDefault="00730037" w:rsidP="00943B84">
      <w:pPr>
        <w:pStyle w:val="CodeListing"/>
      </w:pPr>
      <w:r w:rsidRPr="00730037">
        <w:t xml:space="preserve">  //</w:t>
      </w:r>
      <w:r w:rsidR="00943B84" w:rsidRPr="00943B84">
        <w:t xml:space="preserve"> </w:t>
      </w:r>
      <w:r w:rsidRPr="00730037">
        <w:t xml:space="preserve">the </w:t>
      </w:r>
      <w:r w:rsidR="00943B84" w:rsidRPr="00943B84">
        <w:t>previous script.</w:t>
      </w:r>
    </w:p>
    <w:p w14:paraId="475A254C" w14:textId="40373D87" w:rsidR="00943B84" w:rsidRPr="00943B84" w:rsidRDefault="00943B84" w:rsidP="00943B84">
      <w:pPr>
        <w:pStyle w:val="CodeListing"/>
      </w:pPr>
      <w:r w:rsidRPr="00943B84">
        <w:t xml:space="preserve">  // They will be named arg1 and arg2 in this script</w:t>
      </w:r>
    </w:p>
    <w:p w14:paraId="6855AEE5" w14:textId="13E68C0C" w:rsidR="00943B84" w:rsidRPr="00943B84" w:rsidRDefault="00943B84" w:rsidP="00943B84">
      <w:pPr>
        <w:pStyle w:val="CodeListing"/>
      </w:pPr>
      <w:r w:rsidRPr="00943B84">
        <w:t xml:space="preserve">  PARAM(arg1,arg2);</w:t>
      </w:r>
    </w:p>
    <w:p w14:paraId="3A2382AD" w14:textId="5FA252CD" w:rsidR="00943B84" w:rsidRPr="00943B84" w:rsidRDefault="00943B84" w:rsidP="00943B84">
      <w:pPr>
        <w:pStyle w:val="CodeListing"/>
      </w:pPr>
      <w:r w:rsidRPr="00943B84">
        <w:t xml:space="preserve">  // Show arguments</w:t>
      </w:r>
    </w:p>
    <w:p w14:paraId="7F58E782" w14:textId="0E5E462D" w:rsidR="00943B84" w:rsidRPr="00943B84" w:rsidRDefault="00943B84" w:rsidP="00943B84">
      <w:pPr>
        <w:pStyle w:val="CodeListing"/>
      </w:pPr>
      <w:r w:rsidRPr="00943B84">
        <w:t xml:space="preserve">  MessageBox(arg1 + arg2);</w:t>
      </w:r>
    </w:p>
    <w:p w14:paraId="10B65D11" w14:textId="77777777" w:rsidR="00943B84" w:rsidRPr="00943B84" w:rsidRDefault="00943B84" w:rsidP="00943B84">
      <w:pPr>
        <w:pStyle w:val="CodeListing"/>
      </w:pPr>
    </w:p>
    <w:p w14:paraId="3F1D0BCD" w14:textId="6F313945" w:rsidR="00943B84" w:rsidRPr="00943B84" w:rsidRDefault="00943B84" w:rsidP="00943B84">
      <w:pPr>
        <w:pStyle w:val="CodeListing"/>
      </w:pPr>
      <w:r w:rsidRPr="00943B84">
        <w:t xml:space="preserve">  // aPointer points to var1</w:t>
      </w:r>
    </w:p>
    <w:p w14:paraId="585A7AE8" w14:textId="14CF0979" w:rsidR="00943B84" w:rsidRPr="00943B84" w:rsidRDefault="00943B84" w:rsidP="00943B84">
      <w:pPr>
        <w:pStyle w:val="CodeListing"/>
      </w:pPr>
      <w:r w:rsidRPr="00943B84">
        <w:t xml:space="preserve">  aPointer -&gt; var1;</w:t>
      </w:r>
    </w:p>
    <w:p w14:paraId="222A0268" w14:textId="77777777" w:rsidR="00943B84" w:rsidRPr="00943B84" w:rsidRDefault="00943B84" w:rsidP="00943B84">
      <w:pPr>
        <w:pStyle w:val="CodeListing"/>
      </w:pPr>
    </w:p>
    <w:p w14:paraId="40AB0761" w14:textId="5E32023F" w:rsidR="00943B84" w:rsidRPr="00943B84" w:rsidRDefault="00943B84" w:rsidP="00943B84">
      <w:pPr>
        <w:pStyle w:val="CodeListing"/>
      </w:pPr>
      <w:r w:rsidRPr="00943B84">
        <w:t xml:space="preserve">  var1 = 100;</w:t>
      </w:r>
    </w:p>
    <w:p w14:paraId="09AE5D99" w14:textId="77777777" w:rsidR="009A07DA" w:rsidRDefault="00943B84" w:rsidP="00943B84">
      <w:pPr>
        <w:pStyle w:val="CodeListing"/>
      </w:pPr>
      <w:r w:rsidRPr="00943B84">
        <w:t xml:space="preserve">  MessageBox("var1 = " + var1 + ",</w:t>
      </w:r>
    </w:p>
    <w:p w14:paraId="7C46E588" w14:textId="1D2B872C" w:rsidR="00943B84" w:rsidRPr="00943B84" w:rsidRDefault="009A07DA" w:rsidP="00943B84">
      <w:pPr>
        <w:pStyle w:val="CodeListing"/>
      </w:pPr>
      <w:r w:rsidRPr="009A07DA">
        <w:t xml:space="preserve">             </w:t>
      </w:r>
      <w:r w:rsidR="00943B84" w:rsidRPr="00943B84">
        <w:t xml:space="preserve"> &amp;aPointer = " + &amp;aPointer);</w:t>
      </w:r>
    </w:p>
    <w:p w14:paraId="46E095AE" w14:textId="109C443C" w:rsidR="00943B84" w:rsidRPr="00943B84" w:rsidRDefault="00943B84" w:rsidP="00943B84">
      <w:pPr>
        <w:pStyle w:val="CodeListing"/>
      </w:pPr>
      <w:r w:rsidRPr="00943B84">
        <w:t xml:space="preserve">  &amp;aPointer = 200;</w:t>
      </w:r>
    </w:p>
    <w:p w14:paraId="4234285D" w14:textId="77777777" w:rsidR="009A07DA" w:rsidRDefault="00943B84" w:rsidP="00943B84">
      <w:pPr>
        <w:pStyle w:val="CodeListing"/>
      </w:pPr>
      <w:r w:rsidRPr="00943B84">
        <w:t xml:space="preserve">  MessageBox("var1 = " + var1 + ",</w:t>
      </w:r>
    </w:p>
    <w:p w14:paraId="30DB170B" w14:textId="7ABA6664" w:rsidR="00943B84" w:rsidRPr="00943B84" w:rsidRDefault="009A07DA" w:rsidP="00943B84">
      <w:pPr>
        <w:pStyle w:val="CodeListing"/>
      </w:pPr>
      <w:r w:rsidRPr="00C35663">
        <w:t xml:space="preserve">             </w:t>
      </w:r>
      <w:r w:rsidR="00943B84" w:rsidRPr="00943B84">
        <w:t xml:space="preserve"> &amp;aPointer = " + &amp;aPointer);</w:t>
      </w:r>
    </w:p>
    <w:p w14:paraId="600FCAE0" w14:textId="77777777" w:rsidR="00943B84" w:rsidRPr="00943B84" w:rsidRDefault="00943B84" w:rsidP="00943B84">
      <w:pPr>
        <w:pStyle w:val="CodeListing"/>
      </w:pPr>
      <w:r w:rsidRPr="00943B84">
        <w:t>}</w:t>
      </w:r>
    </w:p>
    <w:p w14:paraId="58E6D0F6" w14:textId="77777777" w:rsidR="00943B84" w:rsidRPr="00943B84" w:rsidRDefault="00943B84" w:rsidP="00943B84">
      <w:pPr>
        <w:pStyle w:val="CodeListing"/>
      </w:pPr>
    </w:p>
    <w:p w14:paraId="29EB4230" w14:textId="77777777" w:rsidR="00943B84" w:rsidRPr="00943B84" w:rsidRDefault="00943B84" w:rsidP="00943B84">
      <w:pPr>
        <w:pStyle w:val="CodeListing"/>
      </w:pPr>
      <w:r w:rsidRPr="00943B84">
        <w:t>function demoScript2_onDisplay(){</w:t>
      </w:r>
    </w:p>
    <w:p w14:paraId="403EDFD0" w14:textId="4BA4EA99" w:rsidR="00943B84" w:rsidRPr="00943B84" w:rsidRDefault="00943B84" w:rsidP="00943B84">
      <w:pPr>
        <w:pStyle w:val="CodeListing"/>
      </w:pPr>
      <w:r w:rsidRPr="00943B84">
        <w:t xml:space="preserve">  Chart("LineChart", "init");</w:t>
      </w:r>
    </w:p>
    <w:p w14:paraId="471D0A0D" w14:textId="0062D73D" w:rsidR="00943B84" w:rsidRPr="00943B84" w:rsidRDefault="00943B84" w:rsidP="00943B84">
      <w:pPr>
        <w:pStyle w:val="CodeListing"/>
      </w:pPr>
      <w:r w:rsidRPr="00943B84">
        <w:t xml:space="preserve">  // x labels first, with font size of 12 px</w:t>
      </w:r>
    </w:p>
    <w:p w14:paraId="4B329FB2" w14:textId="77777777" w:rsidR="00CB19D7" w:rsidRDefault="00943B84" w:rsidP="00943B84">
      <w:pPr>
        <w:pStyle w:val="CodeListing"/>
      </w:pPr>
      <w:r w:rsidRPr="00943B84">
        <w:lastRenderedPageBreak/>
        <w:t xml:space="preserve">  Chart("LineChart", "labels","x", 12,</w:t>
      </w:r>
    </w:p>
    <w:p w14:paraId="4017663F" w14:textId="70254A1A" w:rsidR="00943B84" w:rsidRPr="00943B84" w:rsidRDefault="00943B84" w:rsidP="00943B84">
      <w:pPr>
        <w:pStyle w:val="CodeListing"/>
      </w:pPr>
      <w:r w:rsidRPr="00943B84">
        <w:t xml:space="preserve"> {"1", "2", "3", "4", "5", "6", "7", "8", "9", "10"});</w:t>
      </w:r>
    </w:p>
    <w:p w14:paraId="5CBA4A57" w14:textId="38D1CF49" w:rsidR="00943B84" w:rsidRPr="00943B84" w:rsidRDefault="00943B84" w:rsidP="00943B84">
      <w:pPr>
        <w:pStyle w:val="CodeListing"/>
      </w:pPr>
      <w:r w:rsidRPr="00943B84">
        <w:t xml:space="preserve">  Chart("LineChart", "SeparatorStep", 1);</w:t>
      </w:r>
    </w:p>
    <w:p w14:paraId="71C2C212" w14:textId="6CFEF2F7" w:rsidR="00943B84" w:rsidRPr="00943B84" w:rsidRDefault="00943B84" w:rsidP="00943B84">
      <w:pPr>
        <w:pStyle w:val="CodeListing"/>
      </w:pPr>
      <w:r w:rsidRPr="00943B84">
        <w:t xml:space="preserve">  // set of values for the first line chart</w:t>
      </w:r>
    </w:p>
    <w:p w14:paraId="5B4304EF" w14:textId="77777777" w:rsidR="00CB19D7" w:rsidRDefault="00943B84" w:rsidP="00943B84">
      <w:pPr>
        <w:pStyle w:val="CodeListing"/>
      </w:pPr>
      <w:r w:rsidRPr="00943B84">
        <w:t xml:space="preserve">  Chart("LineChart", "values", "line", </w:t>
      </w:r>
    </w:p>
    <w:p w14:paraId="0D598089" w14:textId="77777777" w:rsidR="00CB19D7" w:rsidRDefault="00CB19D7" w:rsidP="00943B84">
      <w:pPr>
        <w:pStyle w:val="CodeListing"/>
      </w:pPr>
      <w:r w:rsidRPr="00C35663">
        <w:t xml:space="preserve"> </w:t>
      </w:r>
      <w:r w:rsidR="00943B84" w:rsidRPr="00943B84">
        <w:t xml:space="preserve">{100, 512, 265, 300, 1000, 456, 365, 111, 900, 800}, </w:t>
      </w:r>
    </w:p>
    <w:p w14:paraId="579C1DE8" w14:textId="13E193DF" w:rsidR="00943B84" w:rsidRPr="00943B84" w:rsidRDefault="00CB19D7" w:rsidP="00943B84">
      <w:pPr>
        <w:pStyle w:val="CodeListing"/>
      </w:pPr>
      <w:r w:rsidRPr="00CB19D7">
        <w:t xml:space="preserve">    </w:t>
      </w:r>
      <w:r w:rsidR="00943B84" w:rsidRPr="00943B84">
        <w:t>"Sample data 1");</w:t>
      </w:r>
    </w:p>
    <w:p w14:paraId="1B342061" w14:textId="684340B8" w:rsidR="00943B84" w:rsidRPr="00943B84" w:rsidRDefault="00943B84" w:rsidP="00943B84">
      <w:pPr>
        <w:pStyle w:val="CodeListing"/>
      </w:pPr>
      <w:r w:rsidRPr="00943B84">
        <w:t xml:space="preserve"> </w:t>
      </w:r>
      <w:r w:rsidR="00CB19D7" w:rsidRPr="00CB19D7">
        <w:t xml:space="preserve"> </w:t>
      </w:r>
      <w:r w:rsidRPr="00943B84">
        <w:t>// set of values for the second line chart</w:t>
      </w:r>
    </w:p>
    <w:p w14:paraId="598A11B1" w14:textId="77777777" w:rsidR="00CB19D7" w:rsidRDefault="00943B84" w:rsidP="00943B84">
      <w:pPr>
        <w:pStyle w:val="CodeListing"/>
      </w:pPr>
      <w:r w:rsidRPr="00943B84">
        <w:t xml:space="preserve">  Chart("LineChart", "values", "line",</w:t>
      </w:r>
    </w:p>
    <w:p w14:paraId="03CEB7FC" w14:textId="77777777" w:rsidR="00CB19D7" w:rsidRDefault="00CB19D7" w:rsidP="00943B84">
      <w:pPr>
        <w:pStyle w:val="CodeListing"/>
      </w:pPr>
      <w:r w:rsidRPr="00C35663">
        <w:t xml:space="preserve"> </w:t>
      </w:r>
      <w:r w:rsidR="00943B84" w:rsidRPr="00943B84">
        <w:t xml:space="preserve"> {30, 500, 345, 456, 567, 678, 789, 890, 500, 200}, </w:t>
      </w:r>
    </w:p>
    <w:p w14:paraId="39CAED93" w14:textId="353A89C1" w:rsidR="00943B84" w:rsidRPr="00943B84" w:rsidRDefault="00CB19D7" w:rsidP="00943B84">
      <w:pPr>
        <w:pStyle w:val="CodeListing"/>
      </w:pPr>
      <w:r w:rsidRPr="00CB19D7">
        <w:t xml:space="preserve">   </w:t>
      </w:r>
      <w:r w:rsidR="00943B84" w:rsidRPr="00943B84">
        <w:t>"Sample data 2");</w:t>
      </w:r>
    </w:p>
    <w:p w14:paraId="3908ED0E" w14:textId="1882CB84" w:rsidR="00943B84" w:rsidRPr="00943B84" w:rsidRDefault="00943B84" w:rsidP="00943B84">
      <w:pPr>
        <w:pStyle w:val="CodeListing"/>
      </w:pPr>
      <w:r w:rsidRPr="00943B84">
        <w:t xml:space="preserve">  // define colors of the first and the second line</w:t>
      </w:r>
    </w:p>
    <w:p w14:paraId="47D85168" w14:textId="77777777" w:rsidR="00CB19D7" w:rsidRDefault="00943B84" w:rsidP="00943B84">
      <w:pPr>
        <w:pStyle w:val="CodeListing"/>
      </w:pPr>
      <w:r w:rsidRPr="00943B84">
        <w:t xml:space="preserve">  Chart("LineChart", "Color.Series", </w:t>
      </w:r>
    </w:p>
    <w:p w14:paraId="267B04F5" w14:textId="253F33CF" w:rsidR="00943B84" w:rsidRPr="00943B84" w:rsidRDefault="00CB19D7" w:rsidP="00943B84">
      <w:pPr>
        <w:pStyle w:val="CodeListing"/>
      </w:pPr>
      <w:r w:rsidRPr="00CB19D7">
        <w:t xml:space="preserve">        </w:t>
      </w:r>
      <w:r w:rsidR="00943B84" w:rsidRPr="00943B84">
        <w:t xml:space="preserve">{ "#0091D5", "red"}); </w:t>
      </w:r>
    </w:p>
    <w:p w14:paraId="587A00CC" w14:textId="77777777" w:rsidR="00943B84" w:rsidRPr="00943B84" w:rsidRDefault="00943B84" w:rsidP="00943B84">
      <w:pPr>
        <w:pStyle w:val="CodeListing"/>
      </w:pPr>
      <w:r w:rsidRPr="00943B84">
        <w:t>}</w:t>
      </w:r>
    </w:p>
    <w:p w14:paraId="5B7D6B1F" w14:textId="77777777" w:rsidR="00943B84" w:rsidRPr="00943B84" w:rsidRDefault="00943B84" w:rsidP="00943B84">
      <w:pPr>
        <w:pStyle w:val="CodeListing"/>
      </w:pPr>
    </w:p>
    <w:p w14:paraId="75837C5E" w14:textId="77777777" w:rsidR="00943B84" w:rsidRPr="00943B84" w:rsidRDefault="00943B84" w:rsidP="00943B84">
      <w:pPr>
        <w:pStyle w:val="CodeListing"/>
      </w:pPr>
      <w:r w:rsidRPr="00943B84">
        <w:t>function exitButton@clicked(){</w:t>
      </w:r>
    </w:p>
    <w:p w14:paraId="563459D3" w14:textId="77777777" w:rsidR="008215A9" w:rsidRDefault="00943B84" w:rsidP="00943B84">
      <w:pPr>
        <w:pStyle w:val="CodeListing"/>
      </w:pPr>
      <w:r w:rsidRPr="00943B84">
        <w:t xml:space="preserve">  // exit from the script and return to the</w:t>
      </w:r>
    </w:p>
    <w:p w14:paraId="504728DE" w14:textId="15B68537" w:rsidR="00943B84" w:rsidRPr="00943B84" w:rsidRDefault="008215A9" w:rsidP="00943B84">
      <w:pPr>
        <w:pStyle w:val="CodeListing"/>
      </w:pPr>
      <w:r w:rsidRPr="00C35663">
        <w:t xml:space="preserve">  //</w:t>
      </w:r>
      <w:r w:rsidR="00943B84" w:rsidRPr="00943B84">
        <w:t xml:space="preserve"> previous(parent) script</w:t>
      </w:r>
    </w:p>
    <w:p w14:paraId="54F7BD1D" w14:textId="14DCD5BB" w:rsidR="00943B84" w:rsidRPr="00943B84" w:rsidRDefault="00943B84" w:rsidP="00943B84">
      <w:pPr>
        <w:pStyle w:val="CodeListing"/>
      </w:pPr>
      <w:r w:rsidRPr="00943B84">
        <w:t xml:space="preserve">  quit;</w:t>
      </w:r>
    </w:p>
    <w:p w14:paraId="0DA0BA9F" w14:textId="2460B8EA" w:rsidR="00962226" w:rsidRDefault="00943B84" w:rsidP="00943B84">
      <w:pPr>
        <w:pStyle w:val="CodeListing"/>
        <w:rPr>
          <w:lang w:val="en-CH"/>
        </w:rPr>
      </w:pPr>
      <w:r w:rsidRPr="00943B84">
        <w:t>}</w:t>
      </w:r>
    </w:p>
    <w:p w14:paraId="72DF40E3" w14:textId="77777777" w:rsidR="00962226" w:rsidRDefault="00962226" w:rsidP="00962226">
      <w:pPr>
        <w:pStyle w:val="BodyText"/>
      </w:pPr>
    </w:p>
    <w:p w14:paraId="79C92C3D" w14:textId="08B12CAF" w:rsidR="00962226" w:rsidRPr="000B159A" w:rsidRDefault="00962226" w:rsidP="00962226">
      <w:pPr>
        <w:pStyle w:val="CodeListingHeader"/>
      </w:pPr>
      <w:r>
        <w:rPr>
          <w:b/>
        </w:rPr>
        <w:t xml:space="preserve">Listing </w:t>
      </w:r>
      <w:r w:rsidR="00217979">
        <w:rPr>
          <w:b/>
        </w:rPr>
        <w:t>6</w:t>
      </w:r>
      <w:r>
        <w:rPr>
          <w:b/>
        </w:rPr>
        <w:t>:</w:t>
      </w:r>
      <w:r>
        <w:t xml:space="preserve"> </w:t>
      </w:r>
      <w:r w:rsidR="00095E3C">
        <w:t>demo</w:t>
      </w:r>
      <w:r w:rsidR="00095E3C" w:rsidRPr="00E42DE6">
        <w:t>Script</w:t>
      </w:r>
      <w:r w:rsidR="00095E3C" w:rsidRPr="00164678">
        <w:t>2</w:t>
      </w:r>
      <w:r w:rsidR="00095E3C">
        <w:t>xaml</w:t>
      </w:r>
      <w:r w:rsidR="00095E3C" w:rsidRPr="00EF5320">
        <w:t>:</w:t>
      </w:r>
      <w:r w:rsidR="00095E3C">
        <w:t xml:space="preserve"> </w:t>
      </w:r>
      <w:r w:rsidR="00095E3C" w:rsidRPr="003B5E9B">
        <w:t>Window</w:t>
      </w:r>
      <w:r w:rsidR="00095E3C">
        <w:t xml:space="preserve"> of Script2</w:t>
      </w:r>
    </w:p>
    <w:p w14:paraId="1ECF73CE" w14:textId="77777777" w:rsidR="00164678" w:rsidRDefault="00164678" w:rsidP="00164678">
      <w:pPr>
        <w:pStyle w:val="CodeListing"/>
      </w:pPr>
      <w:r w:rsidRPr="00164678">
        <w:t>&lt;Window xmlns=</w:t>
      </w:r>
    </w:p>
    <w:p w14:paraId="068BA0C1" w14:textId="77777777" w:rsidR="00164678" w:rsidRDefault="00164678" w:rsidP="00164678">
      <w:pPr>
        <w:pStyle w:val="CodeListing"/>
      </w:pPr>
      <w:r w:rsidRPr="00164678">
        <w:rPr>
          <w:lang w:val="en-CH"/>
        </w:rPr>
        <w:t xml:space="preserve"> </w:t>
      </w:r>
      <w:r w:rsidRPr="00164678">
        <w:t>"http://schemas.microsoft.com/winfx/2006/xaml/</w:t>
      </w:r>
    </w:p>
    <w:p w14:paraId="73869CF9" w14:textId="4398CCB3" w:rsidR="00164678" w:rsidRPr="00164678" w:rsidRDefault="00164678" w:rsidP="00164678">
      <w:pPr>
        <w:pStyle w:val="CodeListing"/>
      </w:pPr>
      <w:r w:rsidRPr="00164678">
        <w:t xml:space="preserve">   presentation"</w:t>
      </w:r>
    </w:p>
    <w:p w14:paraId="2EE4853A" w14:textId="658CBD4A" w:rsidR="00164678" w:rsidRDefault="00164678" w:rsidP="00164678">
      <w:pPr>
        <w:pStyle w:val="CodeListing"/>
      </w:pPr>
      <w:r w:rsidRPr="00164678">
        <w:t xml:space="preserve">  xmlns:x=</w:t>
      </w:r>
    </w:p>
    <w:p w14:paraId="0E40E882" w14:textId="2410E2BA" w:rsidR="00164678" w:rsidRPr="00164678" w:rsidRDefault="00164678" w:rsidP="00164678">
      <w:pPr>
        <w:pStyle w:val="CodeListing"/>
      </w:pPr>
      <w:r w:rsidRPr="00164678">
        <w:rPr>
          <w:lang w:val="en-CH"/>
        </w:rPr>
        <w:t xml:space="preserve"> </w:t>
      </w:r>
      <w:r w:rsidRPr="00164678">
        <w:t>"http://schemas.microsoft.com/winfx/2006/xaml"</w:t>
      </w:r>
    </w:p>
    <w:p w14:paraId="477F3A35" w14:textId="22F84FCD" w:rsidR="00164678" w:rsidRDefault="00164678" w:rsidP="00164678">
      <w:pPr>
        <w:pStyle w:val="CodeListing"/>
      </w:pPr>
      <w:r w:rsidRPr="00164678">
        <w:t>xmlns:d=</w:t>
      </w:r>
    </w:p>
    <w:p w14:paraId="6B2473DA" w14:textId="2B1A1E80" w:rsidR="00164678" w:rsidRPr="00164678" w:rsidRDefault="00164678" w:rsidP="00164678">
      <w:pPr>
        <w:pStyle w:val="CodeListing"/>
      </w:pPr>
      <w:r w:rsidRPr="00164678">
        <w:rPr>
          <w:lang w:val="en-CH"/>
        </w:rPr>
        <w:t xml:space="preserve"> </w:t>
      </w:r>
      <w:r w:rsidRPr="00164678">
        <w:t>"http://schemas.microsoft.com/expression/blend/2008"</w:t>
      </w:r>
    </w:p>
    <w:p w14:paraId="685CCD21" w14:textId="3C4FE537" w:rsidR="00164678" w:rsidRDefault="00164678" w:rsidP="00164678">
      <w:pPr>
        <w:pStyle w:val="CodeListing"/>
      </w:pPr>
      <w:r w:rsidRPr="00164678">
        <w:t>xmlns:mc=</w:t>
      </w:r>
    </w:p>
    <w:p w14:paraId="3FAC978A" w14:textId="77777777" w:rsidR="00164678" w:rsidRDefault="00164678" w:rsidP="00164678">
      <w:pPr>
        <w:pStyle w:val="CodeListing"/>
      </w:pPr>
      <w:r w:rsidRPr="00164678">
        <w:rPr>
          <w:lang w:val="en-CH"/>
        </w:rPr>
        <w:t xml:space="preserve"> </w:t>
      </w:r>
      <w:r w:rsidRPr="00164678">
        <w:t>"http://schemas.openxmlformats.org/markup-</w:t>
      </w:r>
    </w:p>
    <w:p w14:paraId="707D6DF9" w14:textId="3CB94511" w:rsidR="00164678" w:rsidRPr="00164678" w:rsidRDefault="00164678" w:rsidP="00164678">
      <w:pPr>
        <w:pStyle w:val="CodeListing"/>
      </w:pPr>
      <w:r w:rsidRPr="00164678">
        <w:t xml:space="preserve">    compatibility/2006"</w:t>
      </w:r>
    </w:p>
    <w:p w14:paraId="16F0EC5C" w14:textId="35EEEB9A" w:rsidR="00164678" w:rsidRPr="00164678" w:rsidRDefault="00164678" w:rsidP="00164678">
      <w:pPr>
        <w:pStyle w:val="CodeListing"/>
      </w:pPr>
      <w:r w:rsidRPr="00164678">
        <w:t xml:space="preserve">  xmlns:local="clr-namespace:WpfCSCS"</w:t>
      </w:r>
    </w:p>
    <w:p w14:paraId="131A89C3" w14:textId="77777777" w:rsidR="00164678" w:rsidRDefault="00164678" w:rsidP="00164678">
      <w:pPr>
        <w:pStyle w:val="CodeListing"/>
      </w:pPr>
      <w:r w:rsidRPr="00164678">
        <w:t xml:space="preserve">  xmlns:lvc=</w:t>
      </w:r>
    </w:p>
    <w:p w14:paraId="18B5BE82" w14:textId="7C23C7B7" w:rsidR="00164678" w:rsidRDefault="00164678" w:rsidP="00164678">
      <w:pPr>
        <w:pStyle w:val="CodeListing"/>
      </w:pPr>
      <w:r w:rsidRPr="00164678">
        <w:t xml:space="preserve"> "clr-namespace:LiveChartsCore.SkiaSharpView.WPF;</w:t>
      </w:r>
    </w:p>
    <w:p w14:paraId="33A8457D" w14:textId="54703FDB" w:rsidR="00164678" w:rsidRPr="00164678" w:rsidRDefault="00164678" w:rsidP="00164678">
      <w:pPr>
        <w:pStyle w:val="CodeListing"/>
      </w:pPr>
      <w:r w:rsidRPr="00164678">
        <w:t xml:space="preserve">  assembly=LiveChartsCore.SkiaSharpView.WPF"</w:t>
      </w:r>
    </w:p>
    <w:p w14:paraId="597E8B80" w14:textId="736A8029" w:rsidR="00164678" w:rsidRPr="00164678" w:rsidRDefault="00164678" w:rsidP="00164678">
      <w:pPr>
        <w:pStyle w:val="CodeListing"/>
      </w:pPr>
      <w:r w:rsidRPr="00164678">
        <w:t xml:space="preserve">  mc:Ignorable="d"</w:t>
      </w:r>
    </w:p>
    <w:p w14:paraId="53B64D7B" w14:textId="77777777" w:rsidR="00164678" w:rsidRDefault="00164678" w:rsidP="00164678">
      <w:pPr>
        <w:pStyle w:val="CodeListing"/>
      </w:pPr>
      <w:r w:rsidRPr="00164678">
        <w:t xml:space="preserve">  Title="Script 2" Height="450" Width="500" </w:t>
      </w:r>
    </w:p>
    <w:p w14:paraId="66BA8517" w14:textId="7F91C00F" w:rsidR="00164678" w:rsidRPr="00164678" w:rsidRDefault="00164678" w:rsidP="00164678">
      <w:pPr>
        <w:pStyle w:val="CodeListing"/>
      </w:pPr>
      <w:r w:rsidRPr="00DB03C2">
        <w:t xml:space="preserve">     </w:t>
      </w:r>
      <w:r w:rsidRPr="00164678">
        <w:t>WindowStartupLocation="CenterScreen"&gt;</w:t>
      </w:r>
    </w:p>
    <w:p w14:paraId="1C90AA29" w14:textId="357ECF55" w:rsidR="00164678" w:rsidRPr="00164678" w:rsidRDefault="00164678" w:rsidP="00164678">
      <w:pPr>
        <w:pStyle w:val="CodeListing"/>
      </w:pPr>
      <w:r w:rsidRPr="00164678">
        <w:t xml:space="preserve">  &lt;Grid&gt;</w:t>
      </w:r>
    </w:p>
    <w:p w14:paraId="74DCA276" w14:textId="0A8A8901" w:rsidR="00164678" w:rsidRPr="00164678" w:rsidRDefault="00164678" w:rsidP="00164678">
      <w:pPr>
        <w:pStyle w:val="CodeListing"/>
      </w:pPr>
      <w:r w:rsidRPr="00164678">
        <w:t xml:space="preserve">  &lt;lvc:CartesianChart LegendPosition="Top"</w:t>
      </w:r>
    </w:p>
    <w:p w14:paraId="4F517237" w14:textId="3F30BD3E" w:rsidR="00164678" w:rsidRPr="00164678" w:rsidRDefault="00164678" w:rsidP="00164678">
      <w:pPr>
        <w:pStyle w:val="CodeListing"/>
      </w:pPr>
      <w:r w:rsidRPr="00164678">
        <w:t xml:space="preserve">                      x:Name="LineChart"</w:t>
      </w:r>
    </w:p>
    <w:p w14:paraId="029790A9" w14:textId="7FD881EA" w:rsidR="00164678" w:rsidRPr="00164678" w:rsidRDefault="00164678" w:rsidP="00164678">
      <w:pPr>
        <w:pStyle w:val="CodeListing"/>
      </w:pPr>
      <w:r w:rsidRPr="00164678">
        <w:t xml:space="preserve">                        Margin="0"</w:t>
      </w:r>
    </w:p>
    <w:p w14:paraId="0B954D5C" w14:textId="0B797C0B" w:rsidR="00164678" w:rsidRPr="00164678" w:rsidRDefault="00164678" w:rsidP="00164678">
      <w:pPr>
        <w:pStyle w:val="CodeListing"/>
      </w:pPr>
      <w:r w:rsidRPr="00164678">
        <w:t xml:space="preserve">  </w:t>
      </w:r>
      <w:r w:rsidR="00DB03C2" w:rsidRPr="00DB03C2">
        <w:t xml:space="preserve">  </w:t>
      </w:r>
      <w:r w:rsidRPr="00164678">
        <w:t xml:space="preserve">                    Height="294"</w:t>
      </w:r>
    </w:p>
    <w:p w14:paraId="79C56B1B" w14:textId="02E05278" w:rsidR="00164678" w:rsidRPr="00164678" w:rsidRDefault="00164678" w:rsidP="00164678">
      <w:pPr>
        <w:pStyle w:val="CodeListing"/>
      </w:pPr>
      <w:r w:rsidRPr="00164678">
        <w:t xml:space="preserve">                        Width="500"</w:t>
      </w:r>
    </w:p>
    <w:p w14:paraId="25AAF3D8" w14:textId="6E3E0239" w:rsidR="00164678" w:rsidRPr="00164678" w:rsidRDefault="00164678" w:rsidP="00164678">
      <w:pPr>
        <w:pStyle w:val="CodeListing"/>
      </w:pPr>
      <w:r w:rsidRPr="00164678">
        <w:t xml:space="preserve">                        HorizontalAlignment="Left"</w:t>
      </w:r>
    </w:p>
    <w:p w14:paraId="2A597891" w14:textId="052C7AB1" w:rsidR="00164678" w:rsidRPr="00164678" w:rsidRDefault="00164678" w:rsidP="00164678">
      <w:pPr>
        <w:pStyle w:val="CodeListing"/>
      </w:pPr>
      <w:r w:rsidRPr="00164678">
        <w:t xml:space="preserve">                        VerticalAlignment="Top" /&gt;</w:t>
      </w:r>
    </w:p>
    <w:p w14:paraId="45731703" w14:textId="6668A7FA" w:rsidR="00164678" w:rsidRPr="00164678" w:rsidRDefault="00164678" w:rsidP="00164678">
      <w:pPr>
        <w:pStyle w:val="CodeListing"/>
      </w:pPr>
      <w:r w:rsidRPr="00164678">
        <w:t xml:space="preserve">    &lt;Button Name="exitButton"</w:t>
      </w:r>
    </w:p>
    <w:p w14:paraId="6B469ABD" w14:textId="17991345" w:rsidR="00164678" w:rsidRPr="00164678" w:rsidRDefault="00164678" w:rsidP="00164678">
      <w:pPr>
        <w:pStyle w:val="CodeListing"/>
      </w:pPr>
      <w:r w:rsidRPr="00164678">
        <w:t xml:space="preserve">            Content="Exit"</w:t>
      </w:r>
    </w:p>
    <w:p w14:paraId="0EAB3DE6" w14:textId="35F559E6" w:rsidR="00164678" w:rsidRPr="00164678" w:rsidRDefault="00164678" w:rsidP="00164678">
      <w:pPr>
        <w:pStyle w:val="CodeListing"/>
      </w:pPr>
      <w:r w:rsidRPr="00164678">
        <w:t xml:space="preserve">            HorizontalAlignment="Left"</w:t>
      </w:r>
    </w:p>
    <w:p w14:paraId="5A724FFC" w14:textId="44742859" w:rsidR="00164678" w:rsidRPr="00164678" w:rsidRDefault="00164678" w:rsidP="00164678">
      <w:pPr>
        <w:pStyle w:val="CodeListing"/>
      </w:pPr>
      <w:r w:rsidRPr="00164678">
        <w:lastRenderedPageBreak/>
        <w:t xml:space="preserve">            Margin="190,324,0,0"</w:t>
      </w:r>
    </w:p>
    <w:p w14:paraId="6E734F8F" w14:textId="2A1D6439" w:rsidR="00164678" w:rsidRPr="00164678" w:rsidRDefault="00164678" w:rsidP="00164678">
      <w:pPr>
        <w:pStyle w:val="CodeListing"/>
      </w:pPr>
      <w:r w:rsidRPr="00164678">
        <w:t xml:space="preserve">            VerticalAlignment="Top"</w:t>
      </w:r>
    </w:p>
    <w:p w14:paraId="58C0190F" w14:textId="2204763E" w:rsidR="00164678" w:rsidRPr="00164678" w:rsidRDefault="00164678" w:rsidP="00164678">
      <w:pPr>
        <w:pStyle w:val="CodeListing"/>
      </w:pPr>
      <w:r w:rsidRPr="00164678">
        <w:t xml:space="preserve">            Height="60"</w:t>
      </w:r>
    </w:p>
    <w:p w14:paraId="5C8E34E1" w14:textId="1A64B444" w:rsidR="00164678" w:rsidRPr="00164678" w:rsidRDefault="00164678" w:rsidP="00164678">
      <w:pPr>
        <w:pStyle w:val="CodeListing"/>
      </w:pPr>
      <w:r w:rsidRPr="00164678">
        <w:t xml:space="preserve">            Width="115" /&gt;</w:t>
      </w:r>
    </w:p>
    <w:p w14:paraId="568F932C" w14:textId="3A1D1140" w:rsidR="00164678" w:rsidRPr="00164678" w:rsidRDefault="00164678" w:rsidP="00164678">
      <w:pPr>
        <w:pStyle w:val="CodeListing"/>
      </w:pPr>
      <w:r w:rsidRPr="00164678">
        <w:t xml:space="preserve">  &lt;/Grid&gt;</w:t>
      </w:r>
    </w:p>
    <w:p w14:paraId="2A329DDF" w14:textId="6EF031AD" w:rsidR="00962226" w:rsidRPr="009500D8" w:rsidRDefault="00164678" w:rsidP="009500D8">
      <w:pPr>
        <w:pStyle w:val="CodeListing"/>
        <w:rPr>
          <w:lang w:val="en-CH"/>
        </w:rPr>
      </w:pPr>
      <w:r w:rsidRPr="00164678">
        <w:t>&lt;/Window&gt;</w:t>
      </w:r>
    </w:p>
    <w:sectPr w:rsidR="00962226" w:rsidRPr="009500D8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CCDBC" w14:textId="77777777" w:rsidR="00E54F2A" w:rsidRDefault="00E54F2A" w:rsidP="003A1FE3">
      <w:r>
        <w:separator/>
      </w:r>
    </w:p>
  </w:endnote>
  <w:endnote w:type="continuationSeparator" w:id="0">
    <w:p w14:paraId="2DBA95AD" w14:textId="77777777" w:rsidR="00E54F2A" w:rsidRDefault="00E54F2A" w:rsidP="003A1FE3">
      <w:r>
        <w:continuationSeparator/>
      </w:r>
    </w:p>
  </w:endnote>
  <w:endnote w:type="continuationNotice" w:id="1">
    <w:p w14:paraId="09FEF52F" w14:textId="77777777" w:rsidR="00E54F2A" w:rsidRDefault="00E54F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62E67" w14:textId="77777777" w:rsidR="00E54F2A" w:rsidRDefault="00E54F2A" w:rsidP="003A1FE3">
      <w:r>
        <w:separator/>
      </w:r>
    </w:p>
  </w:footnote>
  <w:footnote w:type="continuationSeparator" w:id="0">
    <w:p w14:paraId="29F9F00B" w14:textId="77777777" w:rsidR="00E54F2A" w:rsidRDefault="00E54F2A" w:rsidP="003A1FE3">
      <w:r>
        <w:continuationSeparator/>
      </w:r>
    </w:p>
  </w:footnote>
  <w:footnote w:type="continuationNotice" w:id="1">
    <w:p w14:paraId="1D74278F" w14:textId="77777777" w:rsidR="00E54F2A" w:rsidRDefault="00E54F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5FAA6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8D4F7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D4C05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624A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2E12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0A2D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A039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0248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B4E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085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21B14"/>
    <w:multiLevelType w:val="hybridMultilevel"/>
    <w:tmpl w:val="552AA2A0"/>
    <w:lvl w:ilvl="0" w:tplc="658AC6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B76510"/>
    <w:multiLevelType w:val="hybridMultilevel"/>
    <w:tmpl w:val="B13E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C20D85"/>
    <w:multiLevelType w:val="hybridMultilevel"/>
    <w:tmpl w:val="7CC89F68"/>
    <w:lvl w:ilvl="0" w:tplc="1BEECF98">
      <w:start w:val="1"/>
      <w:numFmt w:val="lowerLetter"/>
      <w:lvlText w:val="%1.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3" w15:restartNumberingAfterBreak="0">
    <w:nsid w:val="101A61FE"/>
    <w:multiLevelType w:val="hybridMultilevel"/>
    <w:tmpl w:val="4B5A3E22"/>
    <w:lvl w:ilvl="0" w:tplc="78FCFFDC">
      <w:start w:val="43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1509A8"/>
    <w:multiLevelType w:val="hybridMultilevel"/>
    <w:tmpl w:val="38BA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B52438"/>
    <w:multiLevelType w:val="hybridMultilevel"/>
    <w:tmpl w:val="CBB2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55103"/>
    <w:multiLevelType w:val="hybridMultilevel"/>
    <w:tmpl w:val="72CA2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C54AD8"/>
    <w:multiLevelType w:val="hybridMultilevel"/>
    <w:tmpl w:val="24D20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066E5"/>
    <w:multiLevelType w:val="hybridMultilevel"/>
    <w:tmpl w:val="50820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B3A73"/>
    <w:multiLevelType w:val="hybridMultilevel"/>
    <w:tmpl w:val="5B58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110CA"/>
    <w:multiLevelType w:val="multilevel"/>
    <w:tmpl w:val="93D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7473E2"/>
    <w:multiLevelType w:val="hybridMultilevel"/>
    <w:tmpl w:val="D2CEC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371F1"/>
    <w:multiLevelType w:val="hybridMultilevel"/>
    <w:tmpl w:val="F818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7650E"/>
    <w:multiLevelType w:val="hybridMultilevel"/>
    <w:tmpl w:val="8A9ACECE"/>
    <w:lvl w:ilvl="0" w:tplc="3514A752">
      <w:start w:val="1"/>
      <w:numFmt w:val="bullet"/>
      <w:pStyle w:val="Bulletted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67EA0"/>
    <w:multiLevelType w:val="hybridMultilevel"/>
    <w:tmpl w:val="4896009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5" w15:restartNumberingAfterBreak="0">
    <w:nsid w:val="555E3016"/>
    <w:multiLevelType w:val="hybridMultilevel"/>
    <w:tmpl w:val="07943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D72F0D"/>
    <w:multiLevelType w:val="hybridMultilevel"/>
    <w:tmpl w:val="95AA0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A97DA4"/>
    <w:multiLevelType w:val="hybridMultilevel"/>
    <w:tmpl w:val="BC4EA2C8"/>
    <w:lvl w:ilvl="0" w:tplc="04090017">
      <w:start w:val="1"/>
      <w:numFmt w:val="lowerLetter"/>
      <w:lvlText w:val="%1)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8" w15:restartNumberingAfterBreak="0">
    <w:nsid w:val="61720DAE"/>
    <w:multiLevelType w:val="hybridMultilevel"/>
    <w:tmpl w:val="4A8E9CD0"/>
    <w:lvl w:ilvl="0" w:tplc="3D20462C">
      <w:start w:val="1"/>
      <w:numFmt w:val="decimal"/>
      <w:pStyle w:val="NumberedBodyText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DD4021"/>
    <w:multiLevelType w:val="hybridMultilevel"/>
    <w:tmpl w:val="0AA00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D60D5"/>
    <w:multiLevelType w:val="hybridMultilevel"/>
    <w:tmpl w:val="38BA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35181"/>
    <w:multiLevelType w:val="hybridMultilevel"/>
    <w:tmpl w:val="0986C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571304">
    <w:abstractNumId w:val="28"/>
  </w:num>
  <w:num w:numId="2" w16cid:durableId="1242720767">
    <w:abstractNumId w:val="23"/>
  </w:num>
  <w:num w:numId="3" w16cid:durableId="1036740481">
    <w:abstractNumId w:val="16"/>
  </w:num>
  <w:num w:numId="4" w16cid:durableId="452943793">
    <w:abstractNumId w:val="21"/>
  </w:num>
  <w:num w:numId="5" w16cid:durableId="40402774">
    <w:abstractNumId w:val="26"/>
  </w:num>
  <w:num w:numId="6" w16cid:durableId="2045279040">
    <w:abstractNumId w:val="15"/>
  </w:num>
  <w:num w:numId="7" w16cid:durableId="846090720">
    <w:abstractNumId w:val="19"/>
  </w:num>
  <w:num w:numId="8" w16cid:durableId="1538665928">
    <w:abstractNumId w:val="17"/>
  </w:num>
  <w:num w:numId="9" w16cid:durableId="122575126">
    <w:abstractNumId w:val="22"/>
  </w:num>
  <w:num w:numId="10" w16cid:durableId="229771311">
    <w:abstractNumId w:val="10"/>
  </w:num>
  <w:num w:numId="11" w16cid:durableId="1949966583">
    <w:abstractNumId w:val="0"/>
  </w:num>
  <w:num w:numId="12" w16cid:durableId="1744910231">
    <w:abstractNumId w:val="1"/>
  </w:num>
  <w:num w:numId="13" w16cid:durableId="977107353">
    <w:abstractNumId w:val="2"/>
  </w:num>
  <w:num w:numId="14" w16cid:durableId="1808739355">
    <w:abstractNumId w:val="3"/>
  </w:num>
  <w:num w:numId="15" w16cid:durableId="317199346">
    <w:abstractNumId w:val="8"/>
  </w:num>
  <w:num w:numId="16" w16cid:durableId="1661418626">
    <w:abstractNumId w:val="4"/>
  </w:num>
  <w:num w:numId="17" w16cid:durableId="39136093">
    <w:abstractNumId w:val="5"/>
  </w:num>
  <w:num w:numId="18" w16cid:durableId="366297120">
    <w:abstractNumId w:val="6"/>
  </w:num>
  <w:num w:numId="19" w16cid:durableId="709650699">
    <w:abstractNumId w:val="7"/>
  </w:num>
  <w:num w:numId="20" w16cid:durableId="1631209222">
    <w:abstractNumId w:val="9"/>
  </w:num>
  <w:num w:numId="21" w16cid:durableId="2128044413">
    <w:abstractNumId w:val="13"/>
  </w:num>
  <w:num w:numId="22" w16cid:durableId="821118347">
    <w:abstractNumId w:val="30"/>
  </w:num>
  <w:num w:numId="23" w16cid:durableId="787119931">
    <w:abstractNumId w:val="14"/>
  </w:num>
  <w:num w:numId="24" w16cid:durableId="1326782975">
    <w:abstractNumId w:val="24"/>
  </w:num>
  <w:num w:numId="25" w16cid:durableId="1819686866">
    <w:abstractNumId w:val="12"/>
  </w:num>
  <w:num w:numId="26" w16cid:durableId="650330459">
    <w:abstractNumId w:val="27"/>
  </w:num>
  <w:num w:numId="27" w16cid:durableId="1265454465">
    <w:abstractNumId w:val="29"/>
  </w:num>
  <w:num w:numId="28" w16cid:durableId="330302644">
    <w:abstractNumId w:val="18"/>
  </w:num>
  <w:num w:numId="29" w16cid:durableId="1317997758">
    <w:abstractNumId w:val="11"/>
  </w:num>
  <w:num w:numId="30" w16cid:durableId="1743942335">
    <w:abstractNumId w:val="31"/>
  </w:num>
  <w:num w:numId="31" w16cid:durableId="1521237253">
    <w:abstractNumId w:val="20"/>
  </w:num>
  <w:num w:numId="32" w16cid:durableId="15127984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n-US" w:vendorID="64" w:dllVersion="6" w:nlCheck="1" w:checkStyle="0"/>
  <w:activeWritingStyle w:appName="MSWord" w:lang="de-CH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8DD"/>
    <w:rsid w:val="00001339"/>
    <w:rsid w:val="000025BE"/>
    <w:rsid w:val="00003F82"/>
    <w:rsid w:val="00003FB5"/>
    <w:rsid w:val="000041AB"/>
    <w:rsid w:val="000043C7"/>
    <w:rsid w:val="00004E6D"/>
    <w:rsid w:val="0000508A"/>
    <w:rsid w:val="000052AA"/>
    <w:rsid w:val="000065AF"/>
    <w:rsid w:val="00006937"/>
    <w:rsid w:val="000071D2"/>
    <w:rsid w:val="0000725F"/>
    <w:rsid w:val="0000726C"/>
    <w:rsid w:val="00007631"/>
    <w:rsid w:val="00007AF0"/>
    <w:rsid w:val="00010465"/>
    <w:rsid w:val="00010E3B"/>
    <w:rsid w:val="000124C7"/>
    <w:rsid w:val="00012EAA"/>
    <w:rsid w:val="00014414"/>
    <w:rsid w:val="00015855"/>
    <w:rsid w:val="00017C08"/>
    <w:rsid w:val="00020A7F"/>
    <w:rsid w:val="00020E0A"/>
    <w:rsid w:val="00022C10"/>
    <w:rsid w:val="00023C03"/>
    <w:rsid w:val="000240E6"/>
    <w:rsid w:val="0002412D"/>
    <w:rsid w:val="00024193"/>
    <w:rsid w:val="00025080"/>
    <w:rsid w:val="00025539"/>
    <w:rsid w:val="00026FDC"/>
    <w:rsid w:val="000273D2"/>
    <w:rsid w:val="00027701"/>
    <w:rsid w:val="000278C6"/>
    <w:rsid w:val="00030B32"/>
    <w:rsid w:val="000313C7"/>
    <w:rsid w:val="00031D49"/>
    <w:rsid w:val="000326F7"/>
    <w:rsid w:val="00033FE1"/>
    <w:rsid w:val="000342BE"/>
    <w:rsid w:val="000346C6"/>
    <w:rsid w:val="000348B9"/>
    <w:rsid w:val="00035508"/>
    <w:rsid w:val="0003556F"/>
    <w:rsid w:val="00036A72"/>
    <w:rsid w:val="00036D3D"/>
    <w:rsid w:val="00037235"/>
    <w:rsid w:val="00040021"/>
    <w:rsid w:val="0004008E"/>
    <w:rsid w:val="00040095"/>
    <w:rsid w:val="0004044A"/>
    <w:rsid w:val="0004191B"/>
    <w:rsid w:val="00041C8D"/>
    <w:rsid w:val="00042833"/>
    <w:rsid w:val="00042C3B"/>
    <w:rsid w:val="0004354F"/>
    <w:rsid w:val="00044DD1"/>
    <w:rsid w:val="0004698E"/>
    <w:rsid w:val="00046FA0"/>
    <w:rsid w:val="00047331"/>
    <w:rsid w:val="000478BD"/>
    <w:rsid w:val="00047FBE"/>
    <w:rsid w:val="000504EE"/>
    <w:rsid w:val="000506DF"/>
    <w:rsid w:val="000508CC"/>
    <w:rsid w:val="000509E2"/>
    <w:rsid w:val="00050BB1"/>
    <w:rsid w:val="0005141D"/>
    <w:rsid w:val="000520B5"/>
    <w:rsid w:val="00052683"/>
    <w:rsid w:val="00052948"/>
    <w:rsid w:val="00053225"/>
    <w:rsid w:val="000533D4"/>
    <w:rsid w:val="00053887"/>
    <w:rsid w:val="00053D5C"/>
    <w:rsid w:val="000544CE"/>
    <w:rsid w:val="000546CD"/>
    <w:rsid w:val="000557F1"/>
    <w:rsid w:val="00055CC9"/>
    <w:rsid w:val="00055DDA"/>
    <w:rsid w:val="00056BB0"/>
    <w:rsid w:val="000571EA"/>
    <w:rsid w:val="000572AC"/>
    <w:rsid w:val="00057DAB"/>
    <w:rsid w:val="00057DF7"/>
    <w:rsid w:val="00062509"/>
    <w:rsid w:val="00062723"/>
    <w:rsid w:val="0006460D"/>
    <w:rsid w:val="00064A7B"/>
    <w:rsid w:val="00066485"/>
    <w:rsid w:val="000671F7"/>
    <w:rsid w:val="000705F8"/>
    <w:rsid w:val="00070C9E"/>
    <w:rsid w:val="000729E9"/>
    <w:rsid w:val="00072D33"/>
    <w:rsid w:val="00072FAA"/>
    <w:rsid w:val="00073A65"/>
    <w:rsid w:val="00073D1E"/>
    <w:rsid w:val="00073F1E"/>
    <w:rsid w:val="000752D4"/>
    <w:rsid w:val="000755F7"/>
    <w:rsid w:val="00075E9B"/>
    <w:rsid w:val="00076B00"/>
    <w:rsid w:val="00076D2A"/>
    <w:rsid w:val="00077F1B"/>
    <w:rsid w:val="00077FE3"/>
    <w:rsid w:val="00080352"/>
    <w:rsid w:val="000813C3"/>
    <w:rsid w:val="00081D52"/>
    <w:rsid w:val="000838AB"/>
    <w:rsid w:val="00083F94"/>
    <w:rsid w:val="00084EB2"/>
    <w:rsid w:val="00085A3F"/>
    <w:rsid w:val="000867FC"/>
    <w:rsid w:val="000868A7"/>
    <w:rsid w:val="00086E7D"/>
    <w:rsid w:val="00086ED4"/>
    <w:rsid w:val="00087F9D"/>
    <w:rsid w:val="00087FAE"/>
    <w:rsid w:val="0009041E"/>
    <w:rsid w:val="00090AC5"/>
    <w:rsid w:val="00091039"/>
    <w:rsid w:val="00091554"/>
    <w:rsid w:val="00091CA4"/>
    <w:rsid w:val="00092210"/>
    <w:rsid w:val="0009226A"/>
    <w:rsid w:val="00093EF2"/>
    <w:rsid w:val="00095E3C"/>
    <w:rsid w:val="00095E5E"/>
    <w:rsid w:val="0009631C"/>
    <w:rsid w:val="00096EE0"/>
    <w:rsid w:val="00096FDD"/>
    <w:rsid w:val="0009737F"/>
    <w:rsid w:val="000977D0"/>
    <w:rsid w:val="00097869"/>
    <w:rsid w:val="00097F9A"/>
    <w:rsid w:val="000A022B"/>
    <w:rsid w:val="000A07CD"/>
    <w:rsid w:val="000A0A9A"/>
    <w:rsid w:val="000A0F1F"/>
    <w:rsid w:val="000A17BB"/>
    <w:rsid w:val="000A1AF3"/>
    <w:rsid w:val="000A1B05"/>
    <w:rsid w:val="000A2736"/>
    <w:rsid w:val="000A27C0"/>
    <w:rsid w:val="000A2F07"/>
    <w:rsid w:val="000A34D5"/>
    <w:rsid w:val="000A48CC"/>
    <w:rsid w:val="000A4BD6"/>
    <w:rsid w:val="000A55CF"/>
    <w:rsid w:val="000A5E97"/>
    <w:rsid w:val="000A7588"/>
    <w:rsid w:val="000A7B3C"/>
    <w:rsid w:val="000B0CB6"/>
    <w:rsid w:val="000B159A"/>
    <w:rsid w:val="000B3A5E"/>
    <w:rsid w:val="000B3B2D"/>
    <w:rsid w:val="000B4270"/>
    <w:rsid w:val="000B46C8"/>
    <w:rsid w:val="000B4F7A"/>
    <w:rsid w:val="000B558E"/>
    <w:rsid w:val="000B5DFE"/>
    <w:rsid w:val="000B6448"/>
    <w:rsid w:val="000B6BB2"/>
    <w:rsid w:val="000C14B7"/>
    <w:rsid w:val="000C14FD"/>
    <w:rsid w:val="000C18F3"/>
    <w:rsid w:val="000C1D66"/>
    <w:rsid w:val="000C2765"/>
    <w:rsid w:val="000C2876"/>
    <w:rsid w:val="000C319E"/>
    <w:rsid w:val="000C3C8E"/>
    <w:rsid w:val="000C49F7"/>
    <w:rsid w:val="000C4E94"/>
    <w:rsid w:val="000C5613"/>
    <w:rsid w:val="000C58EC"/>
    <w:rsid w:val="000C5E3C"/>
    <w:rsid w:val="000C5EF0"/>
    <w:rsid w:val="000C6377"/>
    <w:rsid w:val="000C69D2"/>
    <w:rsid w:val="000C69F1"/>
    <w:rsid w:val="000C7026"/>
    <w:rsid w:val="000C7784"/>
    <w:rsid w:val="000D0BB4"/>
    <w:rsid w:val="000D0D2B"/>
    <w:rsid w:val="000D2181"/>
    <w:rsid w:val="000D2825"/>
    <w:rsid w:val="000D36EB"/>
    <w:rsid w:val="000D37FC"/>
    <w:rsid w:val="000D45EC"/>
    <w:rsid w:val="000D469E"/>
    <w:rsid w:val="000D4983"/>
    <w:rsid w:val="000D4B93"/>
    <w:rsid w:val="000D4CBC"/>
    <w:rsid w:val="000D4E31"/>
    <w:rsid w:val="000D57BF"/>
    <w:rsid w:val="000D5C0F"/>
    <w:rsid w:val="000D5EA6"/>
    <w:rsid w:val="000D6221"/>
    <w:rsid w:val="000D6311"/>
    <w:rsid w:val="000D6A24"/>
    <w:rsid w:val="000D75A7"/>
    <w:rsid w:val="000D7B60"/>
    <w:rsid w:val="000E00E6"/>
    <w:rsid w:val="000E06CE"/>
    <w:rsid w:val="000E07BA"/>
    <w:rsid w:val="000E0D4F"/>
    <w:rsid w:val="000E1F20"/>
    <w:rsid w:val="000E2032"/>
    <w:rsid w:val="000E2E56"/>
    <w:rsid w:val="000E3540"/>
    <w:rsid w:val="000E387F"/>
    <w:rsid w:val="000E3988"/>
    <w:rsid w:val="000E39F5"/>
    <w:rsid w:val="000E4188"/>
    <w:rsid w:val="000E4584"/>
    <w:rsid w:val="000E475A"/>
    <w:rsid w:val="000E50CD"/>
    <w:rsid w:val="000E573B"/>
    <w:rsid w:val="000E6489"/>
    <w:rsid w:val="000E71BD"/>
    <w:rsid w:val="000E73F3"/>
    <w:rsid w:val="000E7438"/>
    <w:rsid w:val="000E7B47"/>
    <w:rsid w:val="000F05A3"/>
    <w:rsid w:val="000F0E06"/>
    <w:rsid w:val="000F0FD9"/>
    <w:rsid w:val="000F1314"/>
    <w:rsid w:val="000F25C1"/>
    <w:rsid w:val="000F3416"/>
    <w:rsid w:val="000F48C2"/>
    <w:rsid w:val="000F4ACF"/>
    <w:rsid w:val="000F4D15"/>
    <w:rsid w:val="000F560B"/>
    <w:rsid w:val="000F5C67"/>
    <w:rsid w:val="000F5E3D"/>
    <w:rsid w:val="000F7B0E"/>
    <w:rsid w:val="001015C1"/>
    <w:rsid w:val="00101D8F"/>
    <w:rsid w:val="00102E84"/>
    <w:rsid w:val="0010307F"/>
    <w:rsid w:val="0010347C"/>
    <w:rsid w:val="00103909"/>
    <w:rsid w:val="001039ED"/>
    <w:rsid w:val="00103C6D"/>
    <w:rsid w:val="0010497D"/>
    <w:rsid w:val="001054A2"/>
    <w:rsid w:val="001059F0"/>
    <w:rsid w:val="00106758"/>
    <w:rsid w:val="00106DA3"/>
    <w:rsid w:val="00106F23"/>
    <w:rsid w:val="0010736E"/>
    <w:rsid w:val="00107409"/>
    <w:rsid w:val="0011020A"/>
    <w:rsid w:val="001104C8"/>
    <w:rsid w:val="001112CE"/>
    <w:rsid w:val="001119DB"/>
    <w:rsid w:val="001119F3"/>
    <w:rsid w:val="00112EBD"/>
    <w:rsid w:val="0011349E"/>
    <w:rsid w:val="00114145"/>
    <w:rsid w:val="00114B3E"/>
    <w:rsid w:val="00115291"/>
    <w:rsid w:val="00115B7D"/>
    <w:rsid w:val="001166AD"/>
    <w:rsid w:val="00116F9B"/>
    <w:rsid w:val="00117790"/>
    <w:rsid w:val="00117871"/>
    <w:rsid w:val="00117980"/>
    <w:rsid w:val="00120B5F"/>
    <w:rsid w:val="001235F8"/>
    <w:rsid w:val="0012397F"/>
    <w:rsid w:val="00123998"/>
    <w:rsid w:val="001240BB"/>
    <w:rsid w:val="001251D9"/>
    <w:rsid w:val="001255CD"/>
    <w:rsid w:val="0012624E"/>
    <w:rsid w:val="001267BD"/>
    <w:rsid w:val="00126845"/>
    <w:rsid w:val="00127F4F"/>
    <w:rsid w:val="001306C0"/>
    <w:rsid w:val="0013078F"/>
    <w:rsid w:val="00130974"/>
    <w:rsid w:val="001310C3"/>
    <w:rsid w:val="00131C60"/>
    <w:rsid w:val="00132429"/>
    <w:rsid w:val="0013291E"/>
    <w:rsid w:val="00132AD5"/>
    <w:rsid w:val="00133001"/>
    <w:rsid w:val="00133054"/>
    <w:rsid w:val="00133754"/>
    <w:rsid w:val="001342C6"/>
    <w:rsid w:val="0013467B"/>
    <w:rsid w:val="00134EE9"/>
    <w:rsid w:val="00135882"/>
    <w:rsid w:val="00135EE5"/>
    <w:rsid w:val="00136338"/>
    <w:rsid w:val="001363C9"/>
    <w:rsid w:val="001367A2"/>
    <w:rsid w:val="00136885"/>
    <w:rsid w:val="00137440"/>
    <w:rsid w:val="00140BC6"/>
    <w:rsid w:val="00140DDE"/>
    <w:rsid w:val="001410C3"/>
    <w:rsid w:val="0014156C"/>
    <w:rsid w:val="00142FE9"/>
    <w:rsid w:val="00143024"/>
    <w:rsid w:val="0014494B"/>
    <w:rsid w:val="00145DD8"/>
    <w:rsid w:val="00146F8D"/>
    <w:rsid w:val="0014734F"/>
    <w:rsid w:val="001474EC"/>
    <w:rsid w:val="00147FED"/>
    <w:rsid w:val="00150C35"/>
    <w:rsid w:val="001524E5"/>
    <w:rsid w:val="00152AB1"/>
    <w:rsid w:val="00153531"/>
    <w:rsid w:val="001537A3"/>
    <w:rsid w:val="001540D5"/>
    <w:rsid w:val="001551D9"/>
    <w:rsid w:val="001563A7"/>
    <w:rsid w:val="001563BC"/>
    <w:rsid w:val="00156752"/>
    <w:rsid w:val="00156A32"/>
    <w:rsid w:val="00157358"/>
    <w:rsid w:val="00157952"/>
    <w:rsid w:val="00157A60"/>
    <w:rsid w:val="001601BF"/>
    <w:rsid w:val="00160676"/>
    <w:rsid w:val="001607B0"/>
    <w:rsid w:val="00160CA5"/>
    <w:rsid w:val="00161529"/>
    <w:rsid w:val="00161CB0"/>
    <w:rsid w:val="00162DB7"/>
    <w:rsid w:val="00164011"/>
    <w:rsid w:val="001644B6"/>
    <w:rsid w:val="00164678"/>
    <w:rsid w:val="00164C33"/>
    <w:rsid w:val="00165AA2"/>
    <w:rsid w:val="00166079"/>
    <w:rsid w:val="0016769C"/>
    <w:rsid w:val="00170396"/>
    <w:rsid w:val="00170C9C"/>
    <w:rsid w:val="00171384"/>
    <w:rsid w:val="00171C39"/>
    <w:rsid w:val="00171D53"/>
    <w:rsid w:val="001723BD"/>
    <w:rsid w:val="00173EE2"/>
    <w:rsid w:val="00174511"/>
    <w:rsid w:val="00174DAA"/>
    <w:rsid w:val="00175414"/>
    <w:rsid w:val="001755F8"/>
    <w:rsid w:val="0017567B"/>
    <w:rsid w:val="00175A27"/>
    <w:rsid w:val="001765F4"/>
    <w:rsid w:val="001767A6"/>
    <w:rsid w:val="00177093"/>
    <w:rsid w:val="00177526"/>
    <w:rsid w:val="001818C2"/>
    <w:rsid w:val="00181CC3"/>
    <w:rsid w:val="00182714"/>
    <w:rsid w:val="00182C6D"/>
    <w:rsid w:val="00183210"/>
    <w:rsid w:val="0018392B"/>
    <w:rsid w:val="00183CCE"/>
    <w:rsid w:val="0018428D"/>
    <w:rsid w:val="0018451A"/>
    <w:rsid w:val="00184AC5"/>
    <w:rsid w:val="00185188"/>
    <w:rsid w:val="00185B5C"/>
    <w:rsid w:val="00187286"/>
    <w:rsid w:val="00187AE8"/>
    <w:rsid w:val="00187B91"/>
    <w:rsid w:val="00187EE3"/>
    <w:rsid w:val="001905C6"/>
    <w:rsid w:val="00190AE7"/>
    <w:rsid w:val="00191ACB"/>
    <w:rsid w:val="00191E62"/>
    <w:rsid w:val="00192434"/>
    <w:rsid w:val="0019293E"/>
    <w:rsid w:val="00192A32"/>
    <w:rsid w:val="00193A9E"/>
    <w:rsid w:val="00194436"/>
    <w:rsid w:val="0019510E"/>
    <w:rsid w:val="001952DB"/>
    <w:rsid w:val="0019538A"/>
    <w:rsid w:val="00196FDA"/>
    <w:rsid w:val="00197C06"/>
    <w:rsid w:val="001A221B"/>
    <w:rsid w:val="001A229F"/>
    <w:rsid w:val="001A2487"/>
    <w:rsid w:val="001A2FD2"/>
    <w:rsid w:val="001A4D1C"/>
    <w:rsid w:val="001A5B1C"/>
    <w:rsid w:val="001A6B0A"/>
    <w:rsid w:val="001A73C8"/>
    <w:rsid w:val="001A77B1"/>
    <w:rsid w:val="001B016C"/>
    <w:rsid w:val="001B0AAC"/>
    <w:rsid w:val="001B1F1A"/>
    <w:rsid w:val="001B2993"/>
    <w:rsid w:val="001B2C89"/>
    <w:rsid w:val="001B2FE5"/>
    <w:rsid w:val="001B363E"/>
    <w:rsid w:val="001B50FE"/>
    <w:rsid w:val="001B53ED"/>
    <w:rsid w:val="001B5A52"/>
    <w:rsid w:val="001B5C8D"/>
    <w:rsid w:val="001B646B"/>
    <w:rsid w:val="001B7241"/>
    <w:rsid w:val="001B7A66"/>
    <w:rsid w:val="001B7C37"/>
    <w:rsid w:val="001C009D"/>
    <w:rsid w:val="001C06AE"/>
    <w:rsid w:val="001C13F2"/>
    <w:rsid w:val="001C1427"/>
    <w:rsid w:val="001C160C"/>
    <w:rsid w:val="001C2B56"/>
    <w:rsid w:val="001C3D07"/>
    <w:rsid w:val="001C47CD"/>
    <w:rsid w:val="001C6658"/>
    <w:rsid w:val="001C6F3D"/>
    <w:rsid w:val="001C7387"/>
    <w:rsid w:val="001C73B6"/>
    <w:rsid w:val="001C7EE9"/>
    <w:rsid w:val="001D08A5"/>
    <w:rsid w:val="001D1F71"/>
    <w:rsid w:val="001D2004"/>
    <w:rsid w:val="001D319E"/>
    <w:rsid w:val="001D3A1A"/>
    <w:rsid w:val="001D3A6B"/>
    <w:rsid w:val="001D3B4E"/>
    <w:rsid w:val="001D3CE1"/>
    <w:rsid w:val="001D41EA"/>
    <w:rsid w:val="001D453A"/>
    <w:rsid w:val="001D5081"/>
    <w:rsid w:val="001D56D7"/>
    <w:rsid w:val="001D5A37"/>
    <w:rsid w:val="001D60EF"/>
    <w:rsid w:val="001D62AB"/>
    <w:rsid w:val="001D7020"/>
    <w:rsid w:val="001D7381"/>
    <w:rsid w:val="001D791C"/>
    <w:rsid w:val="001D7D21"/>
    <w:rsid w:val="001D7D67"/>
    <w:rsid w:val="001D7F20"/>
    <w:rsid w:val="001E0B0D"/>
    <w:rsid w:val="001E0DCD"/>
    <w:rsid w:val="001E18C5"/>
    <w:rsid w:val="001E1A5B"/>
    <w:rsid w:val="001E2E38"/>
    <w:rsid w:val="001E342B"/>
    <w:rsid w:val="001E4144"/>
    <w:rsid w:val="001E5140"/>
    <w:rsid w:val="001E51DF"/>
    <w:rsid w:val="001E683E"/>
    <w:rsid w:val="001E6D83"/>
    <w:rsid w:val="001E77D9"/>
    <w:rsid w:val="001E77E2"/>
    <w:rsid w:val="001F04DA"/>
    <w:rsid w:val="001F1786"/>
    <w:rsid w:val="001F25C5"/>
    <w:rsid w:val="001F25CB"/>
    <w:rsid w:val="001F2E1C"/>
    <w:rsid w:val="001F35CF"/>
    <w:rsid w:val="001F3CF5"/>
    <w:rsid w:val="001F4203"/>
    <w:rsid w:val="001F499E"/>
    <w:rsid w:val="001F5034"/>
    <w:rsid w:val="001F5966"/>
    <w:rsid w:val="001F61FF"/>
    <w:rsid w:val="001F6A73"/>
    <w:rsid w:val="001F6CF9"/>
    <w:rsid w:val="001F74C4"/>
    <w:rsid w:val="001F7ED5"/>
    <w:rsid w:val="002004CB"/>
    <w:rsid w:val="002007EB"/>
    <w:rsid w:val="00200BD2"/>
    <w:rsid w:val="00200F4B"/>
    <w:rsid w:val="002017D4"/>
    <w:rsid w:val="00202603"/>
    <w:rsid w:val="00202F66"/>
    <w:rsid w:val="002030C8"/>
    <w:rsid w:val="002034C8"/>
    <w:rsid w:val="002036C4"/>
    <w:rsid w:val="00203867"/>
    <w:rsid w:val="002039F0"/>
    <w:rsid w:val="00204776"/>
    <w:rsid w:val="002049CC"/>
    <w:rsid w:val="00204BE2"/>
    <w:rsid w:val="00204E9D"/>
    <w:rsid w:val="00204F8B"/>
    <w:rsid w:val="002058B3"/>
    <w:rsid w:val="00205B7B"/>
    <w:rsid w:val="00206216"/>
    <w:rsid w:val="0020633B"/>
    <w:rsid w:val="00206637"/>
    <w:rsid w:val="00207CCE"/>
    <w:rsid w:val="0021113B"/>
    <w:rsid w:val="00211A3D"/>
    <w:rsid w:val="00211E4F"/>
    <w:rsid w:val="00212249"/>
    <w:rsid w:val="0021267F"/>
    <w:rsid w:val="00214093"/>
    <w:rsid w:val="0021493D"/>
    <w:rsid w:val="00214C6D"/>
    <w:rsid w:val="00214D4C"/>
    <w:rsid w:val="00215937"/>
    <w:rsid w:val="00215BD0"/>
    <w:rsid w:val="00216D6E"/>
    <w:rsid w:val="002175A3"/>
    <w:rsid w:val="00217979"/>
    <w:rsid w:val="00217D8E"/>
    <w:rsid w:val="00217FFE"/>
    <w:rsid w:val="002204EC"/>
    <w:rsid w:val="0022077D"/>
    <w:rsid w:val="00220D06"/>
    <w:rsid w:val="00220FAC"/>
    <w:rsid w:val="00222850"/>
    <w:rsid w:val="00223B50"/>
    <w:rsid w:val="00223BE1"/>
    <w:rsid w:val="00223D5E"/>
    <w:rsid w:val="0022424C"/>
    <w:rsid w:val="00224568"/>
    <w:rsid w:val="002250E6"/>
    <w:rsid w:val="002262AC"/>
    <w:rsid w:val="00226B0D"/>
    <w:rsid w:val="00227BFE"/>
    <w:rsid w:val="002302D1"/>
    <w:rsid w:val="00231A8E"/>
    <w:rsid w:val="00231C4B"/>
    <w:rsid w:val="00231CCE"/>
    <w:rsid w:val="00231DCC"/>
    <w:rsid w:val="00232434"/>
    <w:rsid w:val="00232628"/>
    <w:rsid w:val="002326F2"/>
    <w:rsid w:val="0023289F"/>
    <w:rsid w:val="00232C89"/>
    <w:rsid w:val="00232DC4"/>
    <w:rsid w:val="00232FB6"/>
    <w:rsid w:val="00233854"/>
    <w:rsid w:val="00233A81"/>
    <w:rsid w:val="00235626"/>
    <w:rsid w:val="002358F8"/>
    <w:rsid w:val="00236DCC"/>
    <w:rsid w:val="00237353"/>
    <w:rsid w:val="00237A31"/>
    <w:rsid w:val="00237CFF"/>
    <w:rsid w:val="00237D9A"/>
    <w:rsid w:val="00237F1F"/>
    <w:rsid w:val="00240596"/>
    <w:rsid w:val="00240995"/>
    <w:rsid w:val="00240B46"/>
    <w:rsid w:val="00240FEA"/>
    <w:rsid w:val="00241718"/>
    <w:rsid w:val="00243240"/>
    <w:rsid w:val="0024324E"/>
    <w:rsid w:val="00243B3B"/>
    <w:rsid w:val="002446E5"/>
    <w:rsid w:val="002452B7"/>
    <w:rsid w:val="0024559C"/>
    <w:rsid w:val="00245604"/>
    <w:rsid w:val="002473A4"/>
    <w:rsid w:val="002475C3"/>
    <w:rsid w:val="00250DF3"/>
    <w:rsid w:val="00251701"/>
    <w:rsid w:val="00252B1A"/>
    <w:rsid w:val="002536A2"/>
    <w:rsid w:val="00253968"/>
    <w:rsid w:val="00254086"/>
    <w:rsid w:val="002541EF"/>
    <w:rsid w:val="002545D7"/>
    <w:rsid w:val="002560AC"/>
    <w:rsid w:val="00260328"/>
    <w:rsid w:val="00261074"/>
    <w:rsid w:val="00261FA0"/>
    <w:rsid w:val="00262CA5"/>
    <w:rsid w:val="00263FC1"/>
    <w:rsid w:val="002645D9"/>
    <w:rsid w:val="002656DF"/>
    <w:rsid w:val="0026598A"/>
    <w:rsid w:val="002670BC"/>
    <w:rsid w:val="00267D50"/>
    <w:rsid w:val="002705E7"/>
    <w:rsid w:val="00270954"/>
    <w:rsid w:val="00270BB4"/>
    <w:rsid w:val="00271A60"/>
    <w:rsid w:val="00271B7F"/>
    <w:rsid w:val="00273335"/>
    <w:rsid w:val="002735E0"/>
    <w:rsid w:val="00273798"/>
    <w:rsid w:val="00274A3D"/>
    <w:rsid w:val="0027560E"/>
    <w:rsid w:val="00276AF3"/>
    <w:rsid w:val="002771B0"/>
    <w:rsid w:val="00277812"/>
    <w:rsid w:val="00277FCC"/>
    <w:rsid w:val="00281212"/>
    <w:rsid w:val="002820D3"/>
    <w:rsid w:val="00282368"/>
    <w:rsid w:val="00282939"/>
    <w:rsid w:val="002829B4"/>
    <w:rsid w:val="002829EB"/>
    <w:rsid w:val="002831CF"/>
    <w:rsid w:val="00283690"/>
    <w:rsid w:val="00283C87"/>
    <w:rsid w:val="00284A56"/>
    <w:rsid w:val="00285A05"/>
    <w:rsid w:val="00285A09"/>
    <w:rsid w:val="00285F68"/>
    <w:rsid w:val="002860C5"/>
    <w:rsid w:val="00287309"/>
    <w:rsid w:val="00287799"/>
    <w:rsid w:val="00287E51"/>
    <w:rsid w:val="00290159"/>
    <w:rsid w:val="0029123C"/>
    <w:rsid w:val="00291E4F"/>
    <w:rsid w:val="00292768"/>
    <w:rsid w:val="002928A9"/>
    <w:rsid w:val="002929F6"/>
    <w:rsid w:val="00292A15"/>
    <w:rsid w:val="0029408F"/>
    <w:rsid w:val="0029595E"/>
    <w:rsid w:val="00295AAC"/>
    <w:rsid w:val="002963FD"/>
    <w:rsid w:val="00297871"/>
    <w:rsid w:val="00297B82"/>
    <w:rsid w:val="002A0081"/>
    <w:rsid w:val="002A1245"/>
    <w:rsid w:val="002A1A00"/>
    <w:rsid w:val="002A1B89"/>
    <w:rsid w:val="002A1E7B"/>
    <w:rsid w:val="002A1F16"/>
    <w:rsid w:val="002A2C23"/>
    <w:rsid w:val="002A303E"/>
    <w:rsid w:val="002A326E"/>
    <w:rsid w:val="002A3852"/>
    <w:rsid w:val="002A3AEC"/>
    <w:rsid w:val="002A3CA9"/>
    <w:rsid w:val="002A4D4D"/>
    <w:rsid w:val="002A4DB5"/>
    <w:rsid w:val="002A50DE"/>
    <w:rsid w:val="002A5FF5"/>
    <w:rsid w:val="002A6A2C"/>
    <w:rsid w:val="002A710E"/>
    <w:rsid w:val="002A7278"/>
    <w:rsid w:val="002B04B4"/>
    <w:rsid w:val="002B0508"/>
    <w:rsid w:val="002B22FC"/>
    <w:rsid w:val="002B24BF"/>
    <w:rsid w:val="002B285C"/>
    <w:rsid w:val="002B4B80"/>
    <w:rsid w:val="002B4EF7"/>
    <w:rsid w:val="002B5077"/>
    <w:rsid w:val="002B5514"/>
    <w:rsid w:val="002B5A40"/>
    <w:rsid w:val="002B5FDD"/>
    <w:rsid w:val="002B63B6"/>
    <w:rsid w:val="002B6FB2"/>
    <w:rsid w:val="002C051C"/>
    <w:rsid w:val="002C0EC5"/>
    <w:rsid w:val="002C1501"/>
    <w:rsid w:val="002C2004"/>
    <w:rsid w:val="002C251D"/>
    <w:rsid w:val="002C28BC"/>
    <w:rsid w:val="002C2AED"/>
    <w:rsid w:val="002C30C3"/>
    <w:rsid w:val="002C389C"/>
    <w:rsid w:val="002C420B"/>
    <w:rsid w:val="002C429D"/>
    <w:rsid w:val="002C439B"/>
    <w:rsid w:val="002C4C51"/>
    <w:rsid w:val="002C645B"/>
    <w:rsid w:val="002C65B1"/>
    <w:rsid w:val="002C6D86"/>
    <w:rsid w:val="002C7583"/>
    <w:rsid w:val="002C7621"/>
    <w:rsid w:val="002C76A4"/>
    <w:rsid w:val="002C7AA1"/>
    <w:rsid w:val="002C7C8A"/>
    <w:rsid w:val="002D0535"/>
    <w:rsid w:val="002D069B"/>
    <w:rsid w:val="002D1FD3"/>
    <w:rsid w:val="002D24B9"/>
    <w:rsid w:val="002D2FEC"/>
    <w:rsid w:val="002D33F8"/>
    <w:rsid w:val="002D3685"/>
    <w:rsid w:val="002D4345"/>
    <w:rsid w:val="002D4456"/>
    <w:rsid w:val="002D4AF2"/>
    <w:rsid w:val="002D4D46"/>
    <w:rsid w:val="002D4D9B"/>
    <w:rsid w:val="002D5539"/>
    <w:rsid w:val="002D5B12"/>
    <w:rsid w:val="002D5C40"/>
    <w:rsid w:val="002D5CDE"/>
    <w:rsid w:val="002D67AA"/>
    <w:rsid w:val="002D77B3"/>
    <w:rsid w:val="002D7C45"/>
    <w:rsid w:val="002D7C54"/>
    <w:rsid w:val="002E17C8"/>
    <w:rsid w:val="002E17D0"/>
    <w:rsid w:val="002E1C88"/>
    <w:rsid w:val="002E1EF3"/>
    <w:rsid w:val="002E1F23"/>
    <w:rsid w:val="002E3435"/>
    <w:rsid w:val="002E3950"/>
    <w:rsid w:val="002E398F"/>
    <w:rsid w:val="002E3E75"/>
    <w:rsid w:val="002E42B2"/>
    <w:rsid w:val="002E42CF"/>
    <w:rsid w:val="002E4742"/>
    <w:rsid w:val="002E49CD"/>
    <w:rsid w:val="002E5DBC"/>
    <w:rsid w:val="002E5FFD"/>
    <w:rsid w:val="002F0C50"/>
    <w:rsid w:val="002F12FE"/>
    <w:rsid w:val="002F13F9"/>
    <w:rsid w:val="002F2FA8"/>
    <w:rsid w:val="002F31EB"/>
    <w:rsid w:val="002F3281"/>
    <w:rsid w:val="002F4768"/>
    <w:rsid w:val="002F47D3"/>
    <w:rsid w:val="002F4845"/>
    <w:rsid w:val="002F4D71"/>
    <w:rsid w:val="002F4EE1"/>
    <w:rsid w:val="002F4F34"/>
    <w:rsid w:val="002F5FD1"/>
    <w:rsid w:val="002F60B2"/>
    <w:rsid w:val="002F7413"/>
    <w:rsid w:val="002F7E02"/>
    <w:rsid w:val="003018AE"/>
    <w:rsid w:val="00302157"/>
    <w:rsid w:val="00302866"/>
    <w:rsid w:val="0030318E"/>
    <w:rsid w:val="00304523"/>
    <w:rsid w:val="00304944"/>
    <w:rsid w:val="00304F00"/>
    <w:rsid w:val="00305470"/>
    <w:rsid w:val="00305982"/>
    <w:rsid w:val="00305CBE"/>
    <w:rsid w:val="00305F72"/>
    <w:rsid w:val="0030624A"/>
    <w:rsid w:val="00307041"/>
    <w:rsid w:val="0031111A"/>
    <w:rsid w:val="0031157A"/>
    <w:rsid w:val="0031193D"/>
    <w:rsid w:val="003124C9"/>
    <w:rsid w:val="00313613"/>
    <w:rsid w:val="003143C1"/>
    <w:rsid w:val="00314910"/>
    <w:rsid w:val="00314A86"/>
    <w:rsid w:val="00314B67"/>
    <w:rsid w:val="00314F97"/>
    <w:rsid w:val="00314FEE"/>
    <w:rsid w:val="003151A1"/>
    <w:rsid w:val="0031559F"/>
    <w:rsid w:val="00315F64"/>
    <w:rsid w:val="003170DF"/>
    <w:rsid w:val="00317668"/>
    <w:rsid w:val="00317D0E"/>
    <w:rsid w:val="00321021"/>
    <w:rsid w:val="003217F8"/>
    <w:rsid w:val="00322072"/>
    <w:rsid w:val="0032259E"/>
    <w:rsid w:val="003225CE"/>
    <w:rsid w:val="00322A12"/>
    <w:rsid w:val="003230A1"/>
    <w:rsid w:val="0032336B"/>
    <w:rsid w:val="00323923"/>
    <w:rsid w:val="00323BF7"/>
    <w:rsid w:val="003249AA"/>
    <w:rsid w:val="00324A81"/>
    <w:rsid w:val="00325DC9"/>
    <w:rsid w:val="0032678B"/>
    <w:rsid w:val="00331435"/>
    <w:rsid w:val="003318EA"/>
    <w:rsid w:val="00332283"/>
    <w:rsid w:val="00333984"/>
    <w:rsid w:val="003345EB"/>
    <w:rsid w:val="0033481D"/>
    <w:rsid w:val="00334ACA"/>
    <w:rsid w:val="00334C9A"/>
    <w:rsid w:val="00335144"/>
    <w:rsid w:val="003353DD"/>
    <w:rsid w:val="003356D1"/>
    <w:rsid w:val="003357DA"/>
    <w:rsid w:val="00335BAB"/>
    <w:rsid w:val="00336E47"/>
    <w:rsid w:val="00336F31"/>
    <w:rsid w:val="00337844"/>
    <w:rsid w:val="003423B7"/>
    <w:rsid w:val="003435AA"/>
    <w:rsid w:val="00343855"/>
    <w:rsid w:val="003439A0"/>
    <w:rsid w:val="00343B28"/>
    <w:rsid w:val="00343E43"/>
    <w:rsid w:val="00344104"/>
    <w:rsid w:val="0034490D"/>
    <w:rsid w:val="00345D57"/>
    <w:rsid w:val="0034647B"/>
    <w:rsid w:val="003465A7"/>
    <w:rsid w:val="003465D5"/>
    <w:rsid w:val="00347134"/>
    <w:rsid w:val="00347EE2"/>
    <w:rsid w:val="00350E22"/>
    <w:rsid w:val="0035416F"/>
    <w:rsid w:val="00354AA9"/>
    <w:rsid w:val="0035513B"/>
    <w:rsid w:val="003558B5"/>
    <w:rsid w:val="0035642A"/>
    <w:rsid w:val="003573E3"/>
    <w:rsid w:val="0035794B"/>
    <w:rsid w:val="00360190"/>
    <w:rsid w:val="0036111E"/>
    <w:rsid w:val="00361703"/>
    <w:rsid w:val="00362B17"/>
    <w:rsid w:val="00363D22"/>
    <w:rsid w:val="00364622"/>
    <w:rsid w:val="003650CE"/>
    <w:rsid w:val="003656D1"/>
    <w:rsid w:val="00365EAA"/>
    <w:rsid w:val="003666FB"/>
    <w:rsid w:val="00366D92"/>
    <w:rsid w:val="003714FC"/>
    <w:rsid w:val="00371777"/>
    <w:rsid w:val="00373555"/>
    <w:rsid w:val="00373A3D"/>
    <w:rsid w:val="00373A4C"/>
    <w:rsid w:val="0037412D"/>
    <w:rsid w:val="00374240"/>
    <w:rsid w:val="0037527B"/>
    <w:rsid w:val="0037533D"/>
    <w:rsid w:val="00375B4D"/>
    <w:rsid w:val="0037618F"/>
    <w:rsid w:val="00376243"/>
    <w:rsid w:val="0037630D"/>
    <w:rsid w:val="00377242"/>
    <w:rsid w:val="00377571"/>
    <w:rsid w:val="00377F6C"/>
    <w:rsid w:val="003808A6"/>
    <w:rsid w:val="00380BE9"/>
    <w:rsid w:val="00381B0B"/>
    <w:rsid w:val="00381F0A"/>
    <w:rsid w:val="00382214"/>
    <w:rsid w:val="00382E3E"/>
    <w:rsid w:val="00383EAC"/>
    <w:rsid w:val="003843E4"/>
    <w:rsid w:val="003855C4"/>
    <w:rsid w:val="00385834"/>
    <w:rsid w:val="00385C1C"/>
    <w:rsid w:val="00385F0A"/>
    <w:rsid w:val="00386040"/>
    <w:rsid w:val="00386D08"/>
    <w:rsid w:val="00387B75"/>
    <w:rsid w:val="0039034C"/>
    <w:rsid w:val="00390A1E"/>
    <w:rsid w:val="00390B91"/>
    <w:rsid w:val="00391835"/>
    <w:rsid w:val="00391946"/>
    <w:rsid w:val="0039198D"/>
    <w:rsid w:val="00393C1D"/>
    <w:rsid w:val="0039407A"/>
    <w:rsid w:val="00394CB5"/>
    <w:rsid w:val="00395AFD"/>
    <w:rsid w:val="00396585"/>
    <w:rsid w:val="003968BD"/>
    <w:rsid w:val="00397346"/>
    <w:rsid w:val="003A116B"/>
    <w:rsid w:val="003A1314"/>
    <w:rsid w:val="003A1367"/>
    <w:rsid w:val="003A1EFE"/>
    <w:rsid w:val="003A1FE3"/>
    <w:rsid w:val="003A2621"/>
    <w:rsid w:val="003A2821"/>
    <w:rsid w:val="003A2BCB"/>
    <w:rsid w:val="003A3A0D"/>
    <w:rsid w:val="003A3B20"/>
    <w:rsid w:val="003A4207"/>
    <w:rsid w:val="003A43A7"/>
    <w:rsid w:val="003A53B1"/>
    <w:rsid w:val="003A6BAA"/>
    <w:rsid w:val="003A7913"/>
    <w:rsid w:val="003A7994"/>
    <w:rsid w:val="003B02B8"/>
    <w:rsid w:val="003B1710"/>
    <w:rsid w:val="003B1824"/>
    <w:rsid w:val="003B27CD"/>
    <w:rsid w:val="003B2A27"/>
    <w:rsid w:val="003B311E"/>
    <w:rsid w:val="003B34CB"/>
    <w:rsid w:val="003B4479"/>
    <w:rsid w:val="003B5297"/>
    <w:rsid w:val="003B5C5C"/>
    <w:rsid w:val="003B5E9B"/>
    <w:rsid w:val="003B6A2E"/>
    <w:rsid w:val="003B732B"/>
    <w:rsid w:val="003B75ED"/>
    <w:rsid w:val="003B7910"/>
    <w:rsid w:val="003C0583"/>
    <w:rsid w:val="003C17FB"/>
    <w:rsid w:val="003C184A"/>
    <w:rsid w:val="003C189E"/>
    <w:rsid w:val="003C1CB1"/>
    <w:rsid w:val="003C1FEE"/>
    <w:rsid w:val="003C2753"/>
    <w:rsid w:val="003C28FD"/>
    <w:rsid w:val="003C33A4"/>
    <w:rsid w:val="003C34B0"/>
    <w:rsid w:val="003C3981"/>
    <w:rsid w:val="003C53B4"/>
    <w:rsid w:val="003C5A10"/>
    <w:rsid w:val="003C677E"/>
    <w:rsid w:val="003C6C7F"/>
    <w:rsid w:val="003C718B"/>
    <w:rsid w:val="003D03B7"/>
    <w:rsid w:val="003D0DA3"/>
    <w:rsid w:val="003D1973"/>
    <w:rsid w:val="003D29BB"/>
    <w:rsid w:val="003D2FB7"/>
    <w:rsid w:val="003D3230"/>
    <w:rsid w:val="003D3E59"/>
    <w:rsid w:val="003D47B2"/>
    <w:rsid w:val="003D587F"/>
    <w:rsid w:val="003D5F08"/>
    <w:rsid w:val="003D69DC"/>
    <w:rsid w:val="003D7121"/>
    <w:rsid w:val="003E1EEA"/>
    <w:rsid w:val="003E2262"/>
    <w:rsid w:val="003E3163"/>
    <w:rsid w:val="003E3F92"/>
    <w:rsid w:val="003E4B8C"/>
    <w:rsid w:val="003E60BA"/>
    <w:rsid w:val="003E63F4"/>
    <w:rsid w:val="003E7283"/>
    <w:rsid w:val="003E79BE"/>
    <w:rsid w:val="003E7A7E"/>
    <w:rsid w:val="003E7D81"/>
    <w:rsid w:val="003E7DED"/>
    <w:rsid w:val="003F078D"/>
    <w:rsid w:val="003F0827"/>
    <w:rsid w:val="003F0A25"/>
    <w:rsid w:val="003F0B89"/>
    <w:rsid w:val="003F1112"/>
    <w:rsid w:val="003F14EE"/>
    <w:rsid w:val="003F15AD"/>
    <w:rsid w:val="003F375C"/>
    <w:rsid w:val="003F693C"/>
    <w:rsid w:val="003F6CEA"/>
    <w:rsid w:val="003F724D"/>
    <w:rsid w:val="003F77A5"/>
    <w:rsid w:val="003F7870"/>
    <w:rsid w:val="004007B1"/>
    <w:rsid w:val="00401187"/>
    <w:rsid w:val="00401E8F"/>
    <w:rsid w:val="004027BD"/>
    <w:rsid w:val="004034AE"/>
    <w:rsid w:val="00404FF1"/>
    <w:rsid w:val="00404FFD"/>
    <w:rsid w:val="004052A9"/>
    <w:rsid w:val="00405EFF"/>
    <w:rsid w:val="00406AB0"/>
    <w:rsid w:val="004071A9"/>
    <w:rsid w:val="00410306"/>
    <w:rsid w:val="004113C8"/>
    <w:rsid w:val="004118D9"/>
    <w:rsid w:val="0041191F"/>
    <w:rsid w:val="00411F4B"/>
    <w:rsid w:val="004125EB"/>
    <w:rsid w:val="00412663"/>
    <w:rsid w:val="00413249"/>
    <w:rsid w:val="00413791"/>
    <w:rsid w:val="00414015"/>
    <w:rsid w:val="004143F9"/>
    <w:rsid w:val="004146E4"/>
    <w:rsid w:val="004147D3"/>
    <w:rsid w:val="00414802"/>
    <w:rsid w:val="00414B58"/>
    <w:rsid w:val="004154CB"/>
    <w:rsid w:val="004155C4"/>
    <w:rsid w:val="00415639"/>
    <w:rsid w:val="00415F85"/>
    <w:rsid w:val="00417E24"/>
    <w:rsid w:val="0042084A"/>
    <w:rsid w:val="00420A25"/>
    <w:rsid w:val="00420ADA"/>
    <w:rsid w:val="00420BF2"/>
    <w:rsid w:val="00420C4A"/>
    <w:rsid w:val="00423546"/>
    <w:rsid w:val="004235DB"/>
    <w:rsid w:val="004236D7"/>
    <w:rsid w:val="00423EE4"/>
    <w:rsid w:val="004244C1"/>
    <w:rsid w:val="00424A9C"/>
    <w:rsid w:val="0042530A"/>
    <w:rsid w:val="004253D5"/>
    <w:rsid w:val="00425EC9"/>
    <w:rsid w:val="0042682C"/>
    <w:rsid w:val="004272F2"/>
    <w:rsid w:val="0042743D"/>
    <w:rsid w:val="004276E9"/>
    <w:rsid w:val="004277AF"/>
    <w:rsid w:val="00427D11"/>
    <w:rsid w:val="00430CD2"/>
    <w:rsid w:val="0043169C"/>
    <w:rsid w:val="004320FD"/>
    <w:rsid w:val="00432A6B"/>
    <w:rsid w:val="00432BB1"/>
    <w:rsid w:val="00433628"/>
    <w:rsid w:val="00433641"/>
    <w:rsid w:val="00433D32"/>
    <w:rsid w:val="00434E75"/>
    <w:rsid w:val="00435BD2"/>
    <w:rsid w:val="004365AB"/>
    <w:rsid w:val="00436752"/>
    <w:rsid w:val="0043752A"/>
    <w:rsid w:val="0043753C"/>
    <w:rsid w:val="00437D6A"/>
    <w:rsid w:val="00437FA8"/>
    <w:rsid w:val="00437FEC"/>
    <w:rsid w:val="0044030F"/>
    <w:rsid w:val="0044050C"/>
    <w:rsid w:val="00440B06"/>
    <w:rsid w:val="00440BC4"/>
    <w:rsid w:val="004416DA"/>
    <w:rsid w:val="004418A8"/>
    <w:rsid w:val="00441E81"/>
    <w:rsid w:val="00442DC4"/>
    <w:rsid w:val="00444B4A"/>
    <w:rsid w:val="00444D7F"/>
    <w:rsid w:val="0044627B"/>
    <w:rsid w:val="00446558"/>
    <w:rsid w:val="0044695F"/>
    <w:rsid w:val="00446B31"/>
    <w:rsid w:val="00446C1D"/>
    <w:rsid w:val="0045070C"/>
    <w:rsid w:val="00451500"/>
    <w:rsid w:val="00451C4F"/>
    <w:rsid w:val="0045225D"/>
    <w:rsid w:val="00455E8A"/>
    <w:rsid w:val="00457664"/>
    <w:rsid w:val="00457FC4"/>
    <w:rsid w:val="00460D40"/>
    <w:rsid w:val="0046109C"/>
    <w:rsid w:val="004612EC"/>
    <w:rsid w:val="00461DE5"/>
    <w:rsid w:val="00461E0F"/>
    <w:rsid w:val="004629CF"/>
    <w:rsid w:val="00463BBF"/>
    <w:rsid w:val="00465011"/>
    <w:rsid w:val="004652D1"/>
    <w:rsid w:val="00465DBC"/>
    <w:rsid w:val="00466DF4"/>
    <w:rsid w:val="00470143"/>
    <w:rsid w:val="0047170A"/>
    <w:rsid w:val="00471A4D"/>
    <w:rsid w:val="00471DCF"/>
    <w:rsid w:val="00471EEE"/>
    <w:rsid w:val="004727AD"/>
    <w:rsid w:val="0047334D"/>
    <w:rsid w:val="004735D6"/>
    <w:rsid w:val="00474108"/>
    <w:rsid w:val="00474B3A"/>
    <w:rsid w:val="00475FF5"/>
    <w:rsid w:val="0047621B"/>
    <w:rsid w:val="004778FF"/>
    <w:rsid w:val="004800C8"/>
    <w:rsid w:val="004802AC"/>
    <w:rsid w:val="0048299C"/>
    <w:rsid w:val="00482BCB"/>
    <w:rsid w:val="00482EB4"/>
    <w:rsid w:val="00483B87"/>
    <w:rsid w:val="00483DA6"/>
    <w:rsid w:val="0048443B"/>
    <w:rsid w:val="00484E98"/>
    <w:rsid w:val="00484EDD"/>
    <w:rsid w:val="004853B7"/>
    <w:rsid w:val="00485B22"/>
    <w:rsid w:val="00485C82"/>
    <w:rsid w:val="004861A3"/>
    <w:rsid w:val="00486343"/>
    <w:rsid w:val="004869BC"/>
    <w:rsid w:val="00486F5C"/>
    <w:rsid w:val="00490046"/>
    <w:rsid w:val="004928DC"/>
    <w:rsid w:val="00493283"/>
    <w:rsid w:val="004937AB"/>
    <w:rsid w:val="004940DB"/>
    <w:rsid w:val="00494331"/>
    <w:rsid w:val="00497186"/>
    <w:rsid w:val="00497B40"/>
    <w:rsid w:val="00497F30"/>
    <w:rsid w:val="004A0634"/>
    <w:rsid w:val="004A1115"/>
    <w:rsid w:val="004A1BAC"/>
    <w:rsid w:val="004A28B7"/>
    <w:rsid w:val="004A2A05"/>
    <w:rsid w:val="004A375A"/>
    <w:rsid w:val="004A40E5"/>
    <w:rsid w:val="004A48EF"/>
    <w:rsid w:val="004A51BA"/>
    <w:rsid w:val="004A557F"/>
    <w:rsid w:val="004A5728"/>
    <w:rsid w:val="004A5BFF"/>
    <w:rsid w:val="004A60C4"/>
    <w:rsid w:val="004A6801"/>
    <w:rsid w:val="004A6DA9"/>
    <w:rsid w:val="004A74AA"/>
    <w:rsid w:val="004A7E34"/>
    <w:rsid w:val="004B0268"/>
    <w:rsid w:val="004B0BDF"/>
    <w:rsid w:val="004B1305"/>
    <w:rsid w:val="004B1B08"/>
    <w:rsid w:val="004B1F8F"/>
    <w:rsid w:val="004B28A3"/>
    <w:rsid w:val="004B2D9B"/>
    <w:rsid w:val="004B3BD2"/>
    <w:rsid w:val="004B3D95"/>
    <w:rsid w:val="004B483D"/>
    <w:rsid w:val="004B4C4F"/>
    <w:rsid w:val="004B4ED0"/>
    <w:rsid w:val="004B5C96"/>
    <w:rsid w:val="004B5D09"/>
    <w:rsid w:val="004B649D"/>
    <w:rsid w:val="004B6964"/>
    <w:rsid w:val="004B6AC3"/>
    <w:rsid w:val="004B7D2F"/>
    <w:rsid w:val="004B7F77"/>
    <w:rsid w:val="004C03A4"/>
    <w:rsid w:val="004C068A"/>
    <w:rsid w:val="004C0D52"/>
    <w:rsid w:val="004C19F7"/>
    <w:rsid w:val="004C20FC"/>
    <w:rsid w:val="004C249A"/>
    <w:rsid w:val="004C2534"/>
    <w:rsid w:val="004C2931"/>
    <w:rsid w:val="004C308B"/>
    <w:rsid w:val="004C543D"/>
    <w:rsid w:val="004C5F10"/>
    <w:rsid w:val="004C61F1"/>
    <w:rsid w:val="004C7494"/>
    <w:rsid w:val="004D03DB"/>
    <w:rsid w:val="004D0628"/>
    <w:rsid w:val="004D0641"/>
    <w:rsid w:val="004D0E3D"/>
    <w:rsid w:val="004D164E"/>
    <w:rsid w:val="004D1A25"/>
    <w:rsid w:val="004D1DAC"/>
    <w:rsid w:val="004D2BEB"/>
    <w:rsid w:val="004D2D62"/>
    <w:rsid w:val="004D311B"/>
    <w:rsid w:val="004D3259"/>
    <w:rsid w:val="004D35AD"/>
    <w:rsid w:val="004D3751"/>
    <w:rsid w:val="004D5424"/>
    <w:rsid w:val="004D54D6"/>
    <w:rsid w:val="004D551F"/>
    <w:rsid w:val="004D557B"/>
    <w:rsid w:val="004D6346"/>
    <w:rsid w:val="004D6530"/>
    <w:rsid w:val="004D67FD"/>
    <w:rsid w:val="004D6BF9"/>
    <w:rsid w:val="004D7875"/>
    <w:rsid w:val="004D7B09"/>
    <w:rsid w:val="004D7FA4"/>
    <w:rsid w:val="004E17CB"/>
    <w:rsid w:val="004E1B25"/>
    <w:rsid w:val="004E34EC"/>
    <w:rsid w:val="004E55CE"/>
    <w:rsid w:val="004E59EE"/>
    <w:rsid w:val="004E612A"/>
    <w:rsid w:val="004E66EC"/>
    <w:rsid w:val="004E733F"/>
    <w:rsid w:val="004E758B"/>
    <w:rsid w:val="004E79A7"/>
    <w:rsid w:val="004F0ADD"/>
    <w:rsid w:val="004F0C71"/>
    <w:rsid w:val="004F1645"/>
    <w:rsid w:val="004F2892"/>
    <w:rsid w:val="004F64E0"/>
    <w:rsid w:val="004F6908"/>
    <w:rsid w:val="004F6BD9"/>
    <w:rsid w:val="004F6F21"/>
    <w:rsid w:val="004F726F"/>
    <w:rsid w:val="004F7455"/>
    <w:rsid w:val="004F7E00"/>
    <w:rsid w:val="00500197"/>
    <w:rsid w:val="00501183"/>
    <w:rsid w:val="0050764B"/>
    <w:rsid w:val="0051033D"/>
    <w:rsid w:val="0051135E"/>
    <w:rsid w:val="00512EEC"/>
    <w:rsid w:val="00513B26"/>
    <w:rsid w:val="00514B4A"/>
    <w:rsid w:val="00514E5B"/>
    <w:rsid w:val="00515930"/>
    <w:rsid w:val="00515C50"/>
    <w:rsid w:val="00516A55"/>
    <w:rsid w:val="00516F4B"/>
    <w:rsid w:val="00520085"/>
    <w:rsid w:val="00520357"/>
    <w:rsid w:val="00520A65"/>
    <w:rsid w:val="00521410"/>
    <w:rsid w:val="005217A0"/>
    <w:rsid w:val="00521995"/>
    <w:rsid w:val="00521E80"/>
    <w:rsid w:val="00522121"/>
    <w:rsid w:val="00522EF7"/>
    <w:rsid w:val="0052492B"/>
    <w:rsid w:val="00524F0B"/>
    <w:rsid w:val="005255C6"/>
    <w:rsid w:val="005256E9"/>
    <w:rsid w:val="005257DC"/>
    <w:rsid w:val="00525964"/>
    <w:rsid w:val="0052620C"/>
    <w:rsid w:val="00526534"/>
    <w:rsid w:val="0052677C"/>
    <w:rsid w:val="00527052"/>
    <w:rsid w:val="00527C83"/>
    <w:rsid w:val="00527F63"/>
    <w:rsid w:val="00530209"/>
    <w:rsid w:val="005304D2"/>
    <w:rsid w:val="00530CF7"/>
    <w:rsid w:val="00530E9D"/>
    <w:rsid w:val="00530F7E"/>
    <w:rsid w:val="0053110C"/>
    <w:rsid w:val="00531B05"/>
    <w:rsid w:val="0053363F"/>
    <w:rsid w:val="0053481A"/>
    <w:rsid w:val="00535105"/>
    <w:rsid w:val="005355EA"/>
    <w:rsid w:val="00536258"/>
    <w:rsid w:val="00536345"/>
    <w:rsid w:val="005364C0"/>
    <w:rsid w:val="00536546"/>
    <w:rsid w:val="005377AF"/>
    <w:rsid w:val="00537A9D"/>
    <w:rsid w:val="00540481"/>
    <w:rsid w:val="0054093C"/>
    <w:rsid w:val="00540FE7"/>
    <w:rsid w:val="00541012"/>
    <w:rsid w:val="0054113E"/>
    <w:rsid w:val="0054169C"/>
    <w:rsid w:val="00541CF1"/>
    <w:rsid w:val="00542042"/>
    <w:rsid w:val="005429FC"/>
    <w:rsid w:val="00545241"/>
    <w:rsid w:val="00545C3B"/>
    <w:rsid w:val="00546233"/>
    <w:rsid w:val="005463CD"/>
    <w:rsid w:val="005477D0"/>
    <w:rsid w:val="00547B13"/>
    <w:rsid w:val="00550A41"/>
    <w:rsid w:val="0055123A"/>
    <w:rsid w:val="00551732"/>
    <w:rsid w:val="0055187C"/>
    <w:rsid w:val="00551C75"/>
    <w:rsid w:val="00552301"/>
    <w:rsid w:val="00552667"/>
    <w:rsid w:val="00552955"/>
    <w:rsid w:val="005535F8"/>
    <w:rsid w:val="0055426C"/>
    <w:rsid w:val="0055428E"/>
    <w:rsid w:val="005542DB"/>
    <w:rsid w:val="0055498C"/>
    <w:rsid w:val="00554D3B"/>
    <w:rsid w:val="00555885"/>
    <w:rsid w:val="0055711C"/>
    <w:rsid w:val="005576B2"/>
    <w:rsid w:val="00560259"/>
    <w:rsid w:val="0056027B"/>
    <w:rsid w:val="00560BE4"/>
    <w:rsid w:val="00560E9B"/>
    <w:rsid w:val="00560ED5"/>
    <w:rsid w:val="00561C17"/>
    <w:rsid w:val="00562074"/>
    <w:rsid w:val="00563512"/>
    <w:rsid w:val="00563F31"/>
    <w:rsid w:val="0056496F"/>
    <w:rsid w:val="00564ABE"/>
    <w:rsid w:val="00564AEE"/>
    <w:rsid w:val="0056715F"/>
    <w:rsid w:val="00567857"/>
    <w:rsid w:val="00567B5F"/>
    <w:rsid w:val="00567FC0"/>
    <w:rsid w:val="0057049D"/>
    <w:rsid w:val="0057136F"/>
    <w:rsid w:val="00571D76"/>
    <w:rsid w:val="00572094"/>
    <w:rsid w:val="00572533"/>
    <w:rsid w:val="00572751"/>
    <w:rsid w:val="005727FE"/>
    <w:rsid w:val="00573A18"/>
    <w:rsid w:val="00574CCB"/>
    <w:rsid w:val="00574D81"/>
    <w:rsid w:val="005763FF"/>
    <w:rsid w:val="005764DD"/>
    <w:rsid w:val="0057664F"/>
    <w:rsid w:val="0057665C"/>
    <w:rsid w:val="00576BDD"/>
    <w:rsid w:val="00576E9C"/>
    <w:rsid w:val="0057791A"/>
    <w:rsid w:val="0058206C"/>
    <w:rsid w:val="005852E3"/>
    <w:rsid w:val="0058555A"/>
    <w:rsid w:val="005857AF"/>
    <w:rsid w:val="00585933"/>
    <w:rsid w:val="00586042"/>
    <w:rsid w:val="00586225"/>
    <w:rsid w:val="00586FEE"/>
    <w:rsid w:val="00587545"/>
    <w:rsid w:val="00587677"/>
    <w:rsid w:val="00590692"/>
    <w:rsid w:val="00590B15"/>
    <w:rsid w:val="005914ED"/>
    <w:rsid w:val="005917E9"/>
    <w:rsid w:val="0059261C"/>
    <w:rsid w:val="00593FCA"/>
    <w:rsid w:val="00594209"/>
    <w:rsid w:val="00595274"/>
    <w:rsid w:val="00597403"/>
    <w:rsid w:val="00597D71"/>
    <w:rsid w:val="005A04EA"/>
    <w:rsid w:val="005A123D"/>
    <w:rsid w:val="005A20C9"/>
    <w:rsid w:val="005A35EB"/>
    <w:rsid w:val="005A4413"/>
    <w:rsid w:val="005A465C"/>
    <w:rsid w:val="005A5041"/>
    <w:rsid w:val="005A549F"/>
    <w:rsid w:val="005A7B9C"/>
    <w:rsid w:val="005A7C9B"/>
    <w:rsid w:val="005B0127"/>
    <w:rsid w:val="005B01DD"/>
    <w:rsid w:val="005B032E"/>
    <w:rsid w:val="005B134F"/>
    <w:rsid w:val="005B19C7"/>
    <w:rsid w:val="005B25F8"/>
    <w:rsid w:val="005B3B53"/>
    <w:rsid w:val="005B412C"/>
    <w:rsid w:val="005B454B"/>
    <w:rsid w:val="005B4C16"/>
    <w:rsid w:val="005B5D2C"/>
    <w:rsid w:val="005B6353"/>
    <w:rsid w:val="005B6A24"/>
    <w:rsid w:val="005B6AC7"/>
    <w:rsid w:val="005B6F6D"/>
    <w:rsid w:val="005B6FD8"/>
    <w:rsid w:val="005C0FA6"/>
    <w:rsid w:val="005C1216"/>
    <w:rsid w:val="005C12C3"/>
    <w:rsid w:val="005C18A4"/>
    <w:rsid w:val="005C26F8"/>
    <w:rsid w:val="005C2703"/>
    <w:rsid w:val="005C2943"/>
    <w:rsid w:val="005C357A"/>
    <w:rsid w:val="005C43F9"/>
    <w:rsid w:val="005C4D5E"/>
    <w:rsid w:val="005C556C"/>
    <w:rsid w:val="005C591A"/>
    <w:rsid w:val="005C5BBC"/>
    <w:rsid w:val="005C67C0"/>
    <w:rsid w:val="005C6C4D"/>
    <w:rsid w:val="005C6C65"/>
    <w:rsid w:val="005C6EEE"/>
    <w:rsid w:val="005C71C5"/>
    <w:rsid w:val="005C7346"/>
    <w:rsid w:val="005C7A8C"/>
    <w:rsid w:val="005D026E"/>
    <w:rsid w:val="005D0DA5"/>
    <w:rsid w:val="005D2350"/>
    <w:rsid w:val="005D24DC"/>
    <w:rsid w:val="005D2F41"/>
    <w:rsid w:val="005D3345"/>
    <w:rsid w:val="005D399D"/>
    <w:rsid w:val="005D3AA5"/>
    <w:rsid w:val="005D3C4C"/>
    <w:rsid w:val="005D468A"/>
    <w:rsid w:val="005D5AC3"/>
    <w:rsid w:val="005D6154"/>
    <w:rsid w:val="005D633E"/>
    <w:rsid w:val="005D7877"/>
    <w:rsid w:val="005E0082"/>
    <w:rsid w:val="005E0242"/>
    <w:rsid w:val="005E09B3"/>
    <w:rsid w:val="005E18FD"/>
    <w:rsid w:val="005E2419"/>
    <w:rsid w:val="005E24E4"/>
    <w:rsid w:val="005E2574"/>
    <w:rsid w:val="005E2B5D"/>
    <w:rsid w:val="005E4475"/>
    <w:rsid w:val="005E4488"/>
    <w:rsid w:val="005E54C1"/>
    <w:rsid w:val="005E54E5"/>
    <w:rsid w:val="005E5952"/>
    <w:rsid w:val="005E5D71"/>
    <w:rsid w:val="005E614D"/>
    <w:rsid w:val="005E66E8"/>
    <w:rsid w:val="005E6B7D"/>
    <w:rsid w:val="005E727A"/>
    <w:rsid w:val="005E772A"/>
    <w:rsid w:val="005E7BC6"/>
    <w:rsid w:val="005F061E"/>
    <w:rsid w:val="005F087D"/>
    <w:rsid w:val="005F0D97"/>
    <w:rsid w:val="005F0E58"/>
    <w:rsid w:val="005F2177"/>
    <w:rsid w:val="005F3480"/>
    <w:rsid w:val="005F38F7"/>
    <w:rsid w:val="005F3F94"/>
    <w:rsid w:val="005F4632"/>
    <w:rsid w:val="005F4749"/>
    <w:rsid w:val="005F5390"/>
    <w:rsid w:val="005F5899"/>
    <w:rsid w:val="005F788F"/>
    <w:rsid w:val="005F7A56"/>
    <w:rsid w:val="005F7B8C"/>
    <w:rsid w:val="005F7BF3"/>
    <w:rsid w:val="005F7D5C"/>
    <w:rsid w:val="006003EE"/>
    <w:rsid w:val="00600731"/>
    <w:rsid w:val="006009E9"/>
    <w:rsid w:val="0060118A"/>
    <w:rsid w:val="00601BAF"/>
    <w:rsid w:val="00601F5D"/>
    <w:rsid w:val="00602A8A"/>
    <w:rsid w:val="00602B02"/>
    <w:rsid w:val="00603111"/>
    <w:rsid w:val="0060480C"/>
    <w:rsid w:val="006048BD"/>
    <w:rsid w:val="006051A0"/>
    <w:rsid w:val="006058BA"/>
    <w:rsid w:val="00605AA0"/>
    <w:rsid w:val="00605DAF"/>
    <w:rsid w:val="00605EB2"/>
    <w:rsid w:val="00605F9F"/>
    <w:rsid w:val="00606014"/>
    <w:rsid w:val="006066F7"/>
    <w:rsid w:val="006076FD"/>
    <w:rsid w:val="00607956"/>
    <w:rsid w:val="0060796A"/>
    <w:rsid w:val="00610486"/>
    <w:rsid w:val="0061099D"/>
    <w:rsid w:val="006113ED"/>
    <w:rsid w:val="006117F7"/>
    <w:rsid w:val="006118C1"/>
    <w:rsid w:val="00612C54"/>
    <w:rsid w:val="00613865"/>
    <w:rsid w:val="006139F4"/>
    <w:rsid w:val="00613B41"/>
    <w:rsid w:val="00613D2F"/>
    <w:rsid w:val="00614592"/>
    <w:rsid w:val="00614B7A"/>
    <w:rsid w:val="00614C65"/>
    <w:rsid w:val="00615128"/>
    <w:rsid w:val="00615C06"/>
    <w:rsid w:val="0061727E"/>
    <w:rsid w:val="00617C29"/>
    <w:rsid w:val="006208AF"/>
    <w:rsid w:val="00620A5F"/>
    <w:rsid w:val="00621F52"/>
    <w:rsid w:val="00622056"/>
    <w:rsid w:val="00622BD3"/>
    <w:rsid w:val="00623094"/>
    <w:rsid w:val="006231E9"/>
    <w:rsid w:val="006238AF"/>
    <w:rsid w:val="006253A1"/>
    <w:rsid w:val="00625FC3"/>
    <w:rsid w:val="00626AB1"/>
    <w:rsid w:val="00627038"/>
    <w:rsid w:val="006276CD"/>
    <w:rsid w:val="006307D3"/>
    <w:rsid w:val="00630EBA"/>
    <w:rsid w:val="00630ED4"/>
    <w:rsid w:val="00631CDB"/>
    <w:rsid w:val="00632462"/>
    <w:rsid w:val="00632A33"/>
    <w:rsid w:val="006331BD"/>
    <w:rsid w:val="006335BE"/>
    <w:rsid w:val="0063365C"/>
    <w:rsid w:val="00633752"/>
    <w:rsid w:val="00633BCA"/>
    <w:rsid w:val="00633CD8"/>
    <w:rsid w:val="006344F1"/>
    <w:rsid w:val="00634F0C"/>
    <w:rsid w:val="00634F44"/>
    <w:rsid w:val="00635E5E"/>
    <w:rsid w:val="00635EE8"/>
    <w:rsid w:val="006366D6"/>
    <w:rsid w:val="00636726"/>
    <w:rsid w:val="006368E5"/>
    <w:rsid w:val="00637201"/>
    <w:rsid w:val="00637728"/>
    <w:rsid w:val="00640425"/>
    <w:rsid w:val="00641DEE"/>
    <w:rsid w:val="006431E4"/>
    <w:rsid w:val="00644637"/>
    <w:rsid w:val="0064469D"/>
    <w:rsid w:val="00644BD3"/>
    <w:rsid w:val="006450FB"/>
    <w:rsid w:val="0064552E"/>
    <w:rsid w:val="0064564E"/>
    <w:rsid w:val="006457AE"/>
    <w:rsid w:val="00645A73"/>
    <w:rsid w:val="00645D7D"/>
    <w:rsid w:val="00646EA1"/>
    <w:rsid w:val="00647416"/>
    <w:rsid w:val="0064752F"/>
    <w:rsid w:val="00647610"/>
    <w:rsid w:val="00647694"/>
    <w:rsid w:val="00647C82"/>
    <w:rsid w:val="00650BCD"/>
    <w:rsid w:val="00652103"/>
    <w:rsid w:val="00653141"/>
    <w:rsid w:val="006531BB"/>
    <w:rsid w:val="00654CF9"/>
    <w:rsid w:val="00656BF5"/>
    <w:rsid w:val="00656F12"/>
    <w:rsid w:val="00657058"/>
    <w:rsid w:val="00661769"/>
    <w:rsid w:val="00663102"/>
    <w:rsid w:val="0066317F"/>
    <w:rsid w:val="00663342"/>
    <w:rsid w:val="006641A1"/>
    <w:rsid w:val="0066460F"/>
    <w:rsid w:val="006647C0"/>
    <w:rsid w:val="0066527D"/>
    <w:rsid w:val="00665672"/>
    <w:rsid w:val="006704B5"/>
    <w:rsid w:val="00670594"/>
    <w:rsid w:val="00670981"/>
    <w:rsid w:val="00671126"/>
    <w:rsid w:val="006713ED"/>
    <w:rsid w:val="006716A5"/>
    <w:rsid w:val="006726B3"/>
    <w:rsid w:val="00672C9C"/>
    <w:rsid w:val="0067344D"/>
    <w:rsid w:val="00673D5D"/>
    <w:rsid w:val="006744B6"/>
    <w:rsid w:val="00674BC5"/>
    <w:rsid w:val="006755DD"/>
    <w:rsid w:val="00676570"/>
    <w:rsid w:val="00677702"/>
    <w:rsid w:val="00677DCE"/>
    <w:rsid w:val="006808FC"/>
    <w:rsid w:val="0068238A"/>
    <w:rsid w:val="00682B29"/>
    <w:rsid w:val="006833CC"/>
    <w:rsid w:val="00683694"/>
    <w:rsid w:val="00683C9F"/>
    <w:rsid w:val="006841A2"/>
    <w:rsid w:val="00684861"/>
    <w:rsid w:val="00684E3C"/>
    <w:rsid w:val="00685397"/>
    <w:rsid w:val="006859C7"/>
    <w:rsid w:val="006867F9"/>
    <w:rsid w:val="00686E40"/>
    <w:rsid w:val="00687AEF"/>
    <w:rsid w:val="0069018B"/>
    <w:rsid w:val="006903C0"/>
    <w:rsid w:val="00690921"/>
    <w:rsid w:val="00690A0B"/>
    <w:rsid w:val="00691626"/>
    <w:rsid w:val="00692036"/>
    <w:rsid w:val="00692FDA"/>
    <w:rsid w:val="006932D8"/>
    <w:rsid w:val="00693A3B"/>
    <w:rsid w:val="00693D67"/>
    <w:rsid w:val="00693EEC"/>
    <w:rsid w:val="00694367"/>
    <w:rsid w:val="00694467"/>
    <w:rsid w:val="00694E5D"/>
    <w:rsid w:val="00695EC7"/>
    <w:rsid w:val="0069764D"/>
    <w:rsid w:val="006977DF"/>
    <w:rsid w:val="00697931"/>
    <w:rsid w:val="006979A8"/>
    <w:rsid w:val="006A00E7"/>
    <w:rsid w:val="006A012F"/>
    <w:rsid w:val="006A09DB"/>
    <w:rsid w:val="006A0C16"/>
    <w:rsid w:val="006A1D2E"/>
    <w:rsid w:val="006A2AD7"/>
    <w:rsid w:val="006A2C25"/>
    <w:rsid w:val="006A363E"/>
    <w:rsid w:val="006A3E87"/>
    <w:rsid w:val="006A4422"/>
    <w:rsid w:val="006A4F2E"/>
    <w:rsid w:val="006A5BCC"/>
    <w:rsid w:val="006A6244"/>
    <w:rsid w:val="006A6673"/>
    <w:rsid w:val="006A6C6E"/>
    <w:rsid w:val="006A7733"/>
    <w:rsid w:val="006A7F1F"/>
    <w:rsid w:val="006B0706"/>
    <w:rsid w:val="006B18DB"/>
    <w:rsid w:val="006B192E"/>
    <w:rsid w:val="006B19FB"/>
    <w:rsid w:val="006B2268"/>
    <w:rsid w:val="006B2710"/>
    <w:rsid w:val="006B37C3"/>
    <w:rsid w:val="006B4486"/>
    <w:rsid w:val="006B493D"/>
    <w:rsid w:val="006B5687"/>
    <w:rsid w:val="006B5EA6"/>
    <w:rsid w:val="006B5FE1"/>
    <w:rsid w:val="006B6C5D"/>
    <w:rsid w:val="006B70A3"/>
    <w:rsid w:val="006B798C"/>
    <w:rsid w:val="006C045A"/>
    <w:rsid w:val="006C089F"/>
    <w:rsid w:val="006C3B04"/>
    <w:rsid w:val="006C4235"/>
    <w:rsid w:val="006C4870"/>
    <w:rsid w:val="006C495B"/>
    <w:rsid w:val="006C4B19"/>
    <w:rsid w:val="006C5266"/>
    <w:rsid w:val="006C76FD"/>
    <w:rsid w:val="006C79C3"/>
    <w:rsid w:val="006D056E"/>
    <w:rsid w:val="006D063E"/>
    <w:rsid w:val="006D0D69"/>
    <w:rsid w:val="006D11CB"/>
    <w:rsid w:val="006D13D1"/>
    <w:rsid w:val="006D1CB8"/>
    <w:rsid w:val="006D1E22"/>
    <w:rsid w:val="006D3294"/>
    <w:rsid w:val="006D32DA"/>
    <w:rsid w:val="006D34F9"/>
    <w:rsid w:val="006D3F85"/>
    <w:rsid w:val="006D479C"/>
    <w:rsid w:val="006D4C47"/>
    <w:rsid w:val="006D4EBA"/>
    <w:rsid w:val="006D4FB5"/>
    <w:rsid w:val="006D50BE"/>
    <w:rsid w:val="006D7EBB"/>
    <w:rsid w:val="006E10BE"/>
    <w:rsid w:val="006E10C2"/>
    <w:rsid w:val="006E163C"/>
    <w:rsid w:val="006E1A6F"/>
    <w:rsid w:val="006E200D"/>
    <w:rsid w:val="006E215E"/>
    <w:rsid w:val="006E291E"/>
    <w:rsid w:val="006E2F85"/>
    <w:rsid w:val="006E3F73"/>
    <w:rsid w:val="006E45BC"/>
    <w:rsid w:val="006E4B70"/>
    <w:rsid w:val="006E7B64"/>
    <w:rsid w:val="006F05B3"/>
    <w:rsid w:val="006F0945"/>
    <w:rsid w:val="006F0EC7"/>
    <w:rsid w:val="006F1167"/>
    <w:rsid w:val="006F137F"/>
    <w:rsid w:val="006F17AA"/>
    <w:rsid w:val="006F20AA"/>
    <w:rsid w:val="006F2FDB"/>
    <w:rsid w:val="006F3E12"/>
    <w:rsid w:val="006F3F3A"/>
    <w:rsid w:val="006F48DC"/>
    <w:rsid w:val="006F4B04"/>
    <w:rsid w:val="006F51B6"/>
    <w:rsid w:val="006F57E4"/>
    <w:rsid w:val="006F6EFB"/>
    <w:rsid w:val="006F6FBD"/>
    <w:rsid w:val="006F70DA"/>
    <w:rsid w:val="006F7E0E"/>
    <w:rsid w:val="006F7F23"/>
    <w:rsid w:val="007011F9"/>
    <w:rsid w:val="007016F7"/>
    <w:rsid w:val="00701973"/>
    <w:rsid w:val="00701F21"/>
    <w:rsid w:val="0070220E"/>
    <w:rsid w:val="00702647"/>
    <w:rsid w:val="007035B6"/>
    <w:rsid w:val="00703CA1"/>
    <w:rsid w:val="00703D1D"/>
    <w:rsid w:val="007049AD"/>
    <w:rsid w:val="00705771"/>
    <w:rsid w:val="00705BD3"/>
    <w:rsid w:val="00706FD7"/>
    <w:rsid w:val="007071B5"/>
    <w:rsid w:val="007077AA"/>
    <w:rsid w:val="007079C7"/>
    <w:rsid w:val="00707C42"/>
    <w:rsid w:val="00710011"/>
    <w:rsid w:val="00710287"/>
    <w:rsid w:val="00710A77"/>
    <w:rsid w:val="007110CF"/>
    <w:rsid w:val="00711CBE"/>
    <w:rsid w:val="007122C7"/>
    <w:rsid w:val="007123A7"/>
    <w:rsid w:val="00712482"/>
    <w:rsid w:val="0071262E"/>
    <w:rsid w:val="00712C47"/>
    <w:rsid w:val="00713048"/>
    <w:rsid w:val="00713057"/>
    <w:rsid w:val="0071322F"/>
    <w:rsid w:val="007145CD"/>
    <w:rsid w:val="00716E4E"/>
    <w:rsid w:val="00717904"/>
    <w:rsid w:val="00717958"/>
    <w:rsid w:val="00717993"/>
    <w:rsid w:val="00720281"/>
    <w:rsid w:val="0072054E"/>
    <w:rsid w:val="007217FF"/>
    <w:rsid w:val="0072261D"/>
    <w:rsid w:val="007226AC"/>
    <w:rsid w:val="007229C1"/>
    <w:rsid w:val="00722D23"/>
    <w:rsid w:val="00723007"/>
    <w:rsid w:val="007233C4"/>
    <w:rsid w:val="007234EF"/>
    <w:rsid w:val="00723BD4"/>
    <w:rsid w:val="00723FAB"/>
    <w:rsid w:val="007257B5"/>
    <w:rsid w:val="007274B4"/>
    <w:rsid w:val="00730037"/>
    <w:rsid w:val="007303E1"/>
    <w:rsid w:val="00730CF5"/>
    <w:rsid w:val="00731630"/>
    <w:rsid w:val="00733FFC"/>
    <w:rsid w:val="00734F29"/>
    <w:rsid w:val="00737825"/>
    <w:rsid w:val="007378DC"/>
    <w:rsid w:val="00737B6A"/>
    <w:rsid w:val="00740578"/>
    <w:rsid w:val="00742B70"/>
    <w:rsid w:val="00743B3B"/>
    <w:rsid w:val="00743E1F"/>
    <w:rsid w:val="007446F5"/>
    <w:rsid w:val="00744707"/>
    <w:rsid w:val="00745372"/>
    <w:rsid w:val="0074547A"/>
    <w:rsid w:val="007457D0"/>
    <w:rsid w:val="00745A38"/>
    <w:rsid w:val="00745F96"/>
    <w:rsid w:val="0074648F"/>
    <w:rsid w:val="007475E2"/>
    <w:rsid w:val="00747782"/>
    <w:rsid w:val="00747E19"/>
    <w:rsid w:val="00750132"/>
    <w:rsid w:val="0075048E"/>
    <w:rsid w:val="007507A6"/>
    <w:rsid w:val="00750ABD"/>
    <w:rsid w:val="00750D6E"/>
    <w:rsid w:val="00750FEA"/>
    <w:rsid w:val="007518BE"/>
    <w:rsid w:val="00751E97"/>
    <w:rsid w:val="007529BE"/>
    <w:rsid w:val="00753004"/>
    <w:rsid w:val="00754388"/>
    <w:rsid w:val="007543A4"/>
    <w:rsid w:val="007544DF"/>
    <w:rsid w:val="00754F77"/>
    <w:rsid w:val="007554F7"/>
    <w:rsid w:val="007567D8"/>
    <w:rsid w:val="007569CF"/>
    <w:rsid w:val="007571B7"/>
    <w:rsid w:val="00757B71"/>
    <w:rsid w:val="00760C85"/>
    <w:rsid w:val="007614E1"/>
    <w:rsid w:val="00761733"/>
    <w:rsid w:val="00762D52"/>
    <w:rsid w:val="00763A34"/>
    <w:rsid w:val="00764D23"/>
    <w:rsid w:val="00764E40"/>
    <w:rsid w:val="00766229"/>
    <w:rsid w:val="00767237"/>
    <w:rsid w:val="00767F52"/>
    <w:rsid w:val="0077006F"/>
    <w:rsid w:val="007708CE"/>
    <w:rsid w:val="007709AD"/>
    <w:rsid w:val="00771195"/>
    <w:rsid w:val="0077129C"/>
    <w:rsid w:val="007712D2"/>
    <w:rsid w:val="00771483"/>
    <w:rsid w:val="00771504"/>
    <w:rsid w:val="007718FB"/>
    <w:rsid w:val="007721EF"/>
    <w:rsid w:val="0077344E"/>
    <w:rsid w:val="007737A1"/>
    <w:rsid w:val="00773B92"/>
    <w:rsid w:val="00774347"/>
    <w:rsid w:val="007744E6"/>
    <w:rsid w:val="00774DB3"/>
    <w:rsid w:val="00774DCD"/>
    <w:rsid w:val="00774E54"/>
    <w:rsid w:val="007757BC"/>
    <w:rsid w:val="0077639C"/>
    <w:rsid w:val="007765AE"/>
    <w:rsid w:val="00776AFD"/>
    <w:rsid w:val="007779D9"/>
    <w:rsid w:val="00780432"/>
    <w:rsid w:val="007805DF"/>
    <w:rsid w:val="007806AE"/>
    <w:rsid w:val="00780B91"/>
    <w:rsid w:val="00780E89"/>
    <w:rsid w:val="00780F38"/>
    <w:rsid w:val="0078133E"/>
    <w:rsid w:val="0078147E"/>
    <w:rsid w:val="0078229C"/>
    <w:rsid w:val="0078265F"/>
    <w:rsid w:val="00782D5E"/>
    <w:rsid w:val="00783116"/>
    <w:rsid w:val="007852FA"/>
    <w:rsid w:val="00785440"/>
    <w:rsid w:val="007862BC"/>
    <w:rsid w:val="0078687E"/>
    <w:rsid w:val="00786E63"/>
    <w:rsid w:val="00787CC2"/>
    <w:rsid w:val="007922FF"/>
    <w:rsid w:val="007929BE"/>
    <w:rsid w:val="007933F6"/>
    <w:rsid w:val="00793424"/>
    <w:rsid w:val="00794EDC"/>
    <w:rsid w:val="0079559E"/>
    <w:rsid w:val="0079648F"/>
    <w:rsid w:val="007966E3"/>
    <w:rsid w:val="00797FDC"/>
    <w:rsid w:val="007A024F"/>
    <w:rsid w:val="007A0900"/>
    <w:rsid w:val="007A1E16"/>
    <w:rsid w:val="007A3859"/>
    <w:rsid w:val="007A3DE0"/>
    <w:rsid w:val="007A4C3F"/>
    <w:rsid w:val="007A502E"/>
    <w:rsid w:val="007A66FD"/>
    <w:rsid w:val="007A6848"/>
    <w:rsid w:val="007A6B18"/>
    <w:rsid w:val="007A70CE"/>
    <w:rsid w:val="007A743D"/>
    <w:rsid w:val="007A749B"/>
    <w:rsid w:val="007A7631"/>
    <w:rsid w:val="007A7DAA"/>
    <w:rsid w:val="007A7F77"/>
    <w:rsid w:val="007B07C5"/>
    <w:rsid w:val="007B0A11"/>
    <w:rsid w:val="007B0C95"/>
    <w:rsid w:val="007B1D08"/>
    <w:rsid w:val="007B2163"/>
    <w:rsid w:val="007B22C7"/>
    <w:rsid w:val="007B2FC0"/>
    <w:rsid w:val="007B38C5"/>
    <w:rsid w:val="007B3E67"/>
    <w:rsid w:val="007B4188"/>
    <w:rsid w:val="007B45B4"/>
    <w:rsid w:val="007B5654"/>
    <w:rsid w:val="007B599D"/>
    <w:rsid w:val="007B59CB"/>
    <w:rsid w:val="007B5A4D"/>
    <w:rsid w:val="007B6A4D"/>
    <w:rsid w:val="007B6DC0"/>
    <w:rsid w:val="007B7C95"/>
    <w:rsid w:val="007C0B4E"/>
    <w:rsid w:val="007C11F9"/>
    <w:rsid w:val="007C165B"/>
    <w:rsid w:val="007C1DAF"/>
    <w:rsid w:val="007C2B2E"/>
    <w:rsid w:val="007C3401"/>
    <w:rsid w:val="007C3844"/>
    <w:rsid w:val="007C38A2"/>
    <w:rsid w:val="007C48F0"/>
    <w:rsid w:val="007C5297"/>
    <w:rsid w:val="007C7D45"/>
    <w:rsid w:val="007D070F"/>
    <w:rsid w:val="007D0781"/>
    <w:rsid w:val="007D2309"/>
    <w:rsid w:val="007D2EE0"/>
    <w:rsid w:val="007D31F1"/>
    <w:rsid w:val="007D32CD"/>
    <w:rsid w:val="007D33BF"/>
    <w:rsid w:val="007D3C73"/>
    <w:rsid w:val="007D45F4"/>
    <w:rsid w:val="007D489C"/>
    <w:rsid w:val="007D4B06"/>
    <w:rsid w:val="007D5C65"/>
    <w:rsid w:val="007D6535"/>
    <w:rsid w:val="007D6AF0"/>
    <w:rsid w:val="007D6B9B"/>
    <w:rsid w:val="007D77ED"/>
    <w:rsid w:val="007E184C"/>
    <w:rsid w:val="007E40A9"/>
    <w:rsid w:val="007E43DB"/>
    <w:rsid w:val="007E4856"/>
    <w:rsid w:val="007E4CBA"/>
    <w:rsid w:val="007E5831"/>
    <w:rsid w:val="007E6669"/>
    <w:rsid w:val="007F04B5"/>
    <w:rsid w:val="007F0697"/>
    <w:rsid w:val="007F08E9"/>
    <w:rsid w:val="007F0FEB"/>
    <w:rsid w:val="007F2AB7"/>
    <w:rsid w:val="007F3254"/>
    <w:rsid w:val="007F39C2"/>
    <w:rsid w:val="007F4235"/>
    <w:rsid w:val="007F42B5"/>
    <w:rsid w:val="007F4425"/>
    <w:rsid w:val="007F58D5"/>
    <w:rsid w:val="007F5E96"/>
    <w:rsid w:val="007F61CE"/>
    <w:rsid w:val="007F6610"/>
    <w:rsid w:val="007F7D7E"/>
    <w:rsid w:val="007F7F57"/>
    <w:rsid w:val="008002C6"/>
    <w:rsid w:val="008004CF"/>
    <w:rsid w:val="0080095D"/>
    <w:rsid w:val="00800C9F"/>
    <w:rsid w:val="00801610"/>
    <w:rsid w:val="00801DC4"/>
    <w:rsid w:val="0080238C"/>
    <w:rsid w:val="0080331B"/>
    <w:rsid w:val="00803F6C"/>
    <w:rsid w:val="00804037"/>
    <w:rsid w:val="00804D22"/>
    <w:rsid w:val="00804D6B"/>
    <w:rsid w:val="00805C02"/>
    <w:rsid w:val="008071E9"/>
    <w:rsid w:val="0081029D"/>
    <w:rsid w:val="00810893"/>
    <w:rsid w:val="00810CE8"/>
    <w:rsid w:val="00811EA0"/>
    <w:rsid w:val="008127C7"/>
    <w:rsid w:val="008129E8"/>
    <w:rsid w:val="00812D2F"/>
    <w:rsid w:val="0081420B"/>
    <w:rsid w:val="0081427C"/>
    <w:rsid w:val="00816096"/>
    <w:rsid w:val="00816899"/>
    <w:rsid w:val="008208D7"/>
    <w:rsid w:val="0082106E"/>
    <w:rsid w:val="00821414"/>
    <w:rsid w:val="008215A9"/>
    <w:rsid w:val="008219B8"/>
    <w:rsid w:val="008221CF"/>
    <w:rsid w:val="0082261C"/>
    <w:rsid w:val="008226A0"/>
    <w:rsid w:val="00822B1E"/>
    <w:rsid w:val="00823095"/>
    <w:rsid w:val="0082465F"/>
    <w:rsid w:val="008247E3"/>
    <w:rsid w:val="00824CA8"/>
    <w:rsid w:val="00824CC2"/>
    <w:rsid w:val="0082784B"/>
    <w:rsid w:val="00827CD9"/>
    <w:rsid w:val="008304ED"/>
    <w:rsid w:val="00830F6F"/>
    <w:rsid w:val="00831A3F"/>
    <w:rsid w:val="00832652"/>
    <w:rsid w:val="00832A77"/>
    <w:rsid w:val="00832B34"/>
    <w:rsid w:val="00833616"/>
    <w:rsid w:val="00833773"/>
    <w:rsid w:val="008338C3"/>
    <w:rsid w:val="00833FA2"/>
    <w:rsid w:val="00834C59"/>
    <w:rsid w:val="008351D9"/>
    <w:rsid w:val="00835A4E"/>
    <w:rsid w:val="00835AD6"/>
    <w:rsid w:val="0083731D"/>
    <w:rsid w:val="008378E3"/>
    <w:rsid w:val="008401BD"/>
    <w:rsid w:val="00840924"/>
    <w:rsid w:val="00840A27"/>
    <w:rsid w:val="00840B75"/>
    <w:rsid w:val="008413F6"/>
    <w:rsid w:val="0084202D"/>
    <w:rsid w:val="008422B6"/>
    <w:rsid w:val="00842624"/>
    <w:rsid w:val="00842C8E"/>
    <w:rsid w:val="00842D02"/>
    <w:rsid w:val="00843335"/>
    <w:rsid w:val="00843891"/>
    <w:rsid w:val="00844C8F"/>
    <w:rsid w:val="00844FD6"/>
    <w:rsid w:val="0084564D"/>
    <w:rsid w:val="00845C4C"/>
    <w:rsid w:val="00846A6B"/>
    <w:rsid w:val="00846B51"/>
    <w:rsid w:val="00847090"/>
    <w:rsid w:val="0084726F"/>
    <w:rsid w:val="00847548"/>
    <w:rsid w:val="0085047F"/>
    <w:rsid w:val="008507FB"/>
    <w:rsid w:val="008508E7"/>
    <w:rsid w:val="00851503"/>
    <w:rsid w:val="00851B90"/>
    <w:rsid w:val="0085292A"/>
    <w:rsid w:val="00852CB3"/>
    <w:rsid w:val="00852D68"/>
    <w:rsid w:val="00852F0C"/>
    <w:rsid w:val="0085302C"/>
    <w:rsid w:val="0085408D"/>
    <w:rsid w:val="008543D0"/>
    <w:rsid w:val="0085623D"/>
    <w:rsid w:val="0085642F"/>
    <w:rsid w:val="00856B35"/>
    <w:rsid w:val="00856EA1"/>
    <w:rsid w:val="00856F78"/>
    <w:rsid w:val="00857508"/>
    <w:rsid w:val="00857ADC"/>
    <w:rsid w:val="00857D56"/>
    <w:rsid w:val="00860C38"/>
    <w:rsid w:val="00861A14"/>
    <w:rsid w:val="00861BD0"/>
    <w:rsid w:val="00862938"/>
    <w:rsid w:val="00862DDC"/>
    <w:rsid w:val="00862F96"/>
    <w:rsid w:val="00862FDD"/>
    <w:rsid w:val="00863270"/>
    <w:rsid w:val="00863E21"/>
    <w:rsid w:val="00864153"/>
    <w:rsid w:val="008642E2"/>
    <w:rsid w:val="00864C80"/>
    <w:rsid w:val="00866410"/>
    <w:rsid w:val="00867513"/>
    <w:rsid w:val="00867C92"/>
    <w:rsid w:val="00870361"/>
    <w:rsid w:val="008703AA"/>
    <w:rsid w:val="00870E02"/>
    <w:rsid w:val="00871316"/>
    <w:rsid w:val="00871693"/>
    <w:rsid w:val="00872B94"/>
    <w:rsid w:val="00872ED0"/>
    <w:rsid w:val="00873DC5"/>
    <w:rsid w:val="00874125"/>
    <w:rsid w:val="00874258"/>
    <w:rsid w:val="008750B0"/>
    <w:rsid w:val="0087583A"/>
    <w:rsid w:val="00875851"/>
    <w:rsid w:val="00875E93"/>
    <w:rsid w:val="00876DDE"/>
    <w:rsid w:val="008804CC"/>
    <w:rsid w:val="00880A0B"/>
    <w:rsid w:val="00882176"/>
    <w:rsid w:val="00883469"/>
    <w:rsid w:val="008856AD"/>
    <w:rsid w:val="00885C64"/>
    <w:rsid w:val="00885CE7"/>
    <w:rsid w:val="00886319"/>
    <w:rsid w:val="008867F8"/>
    <w:rsid w:val="00886868"/>
    <w:rsid w:val="00887177"/>
    <w:rsid w:val="00887B02"/>
    <w:rsid w:val="00891EFF"/>
    <w:rsid w:val="008928E6"/>
    <w:rsid w:val="00892BC1"/>
    <w:rsid w:val="008934B8"/>
    <w:rsid w:val="00893AA6"/>
    <w:rsid w:val="00893D65"/>
    <w:rsid w:val="00894177"/>
    <w:rsid w:val="00894932"/>
    <w:rsid w:val="00894E73"/>
    <w:rsid w:val="00896A82"/>
    <w:rsid w:val="0089702E"/>
    <w:rsid w:val="00897CEF"/>
    <w:rsid w:val="008A06B8"/>
    <w:rsid w:val="008A06D1"/>
    <w:rsid w:val="008A1571"/>
    <w:rsid w:val="008A18BE"/>
    <w:rsid w:val="008A2685"/>
    <w:rsid w:val="008A3CB5"/>
    <w:rsid w:val="008A477E"/>
    <w:rsid w:val="008A4D58"/>
    <w:rsid w:val="008A4E36"/>
    <w:rsid w:val="008A56B6"/>
    <w:rsid w:val="008A62D6"/>
    <w:rsid w:val="008A6B04"/>
    <w:rsid w:val="008A6D51"/>
    <w:rsid w:val="008A7758"/>
    <w:rsid w:val="008A795E"/>
    <w:rsid w:val="008B01A9"/>
    <w:rsid w:val="008B08A7"/>
    <w:rsid w:val="008B0982"/>
    <w:rsid w:val="008B1E65"/>
    <w:rsid w:val="008B1E95"/>
    <w:rsid w:val="008B2EBF"/>
    <w:rsid w:val="008B3716"/>
    <w:rsid w:val="008B3AA7"/>
    <w:rsid w:val="008B3BBD"/>
    <w:rsid w:val="008B3EC4"/>
    <w:rsid w:val="008B46A5"/>
    <w:rsid w:val="008B4C9C"/>
    <w:rsid w:val="008B4CB7"/>
    <w:rsid w:val="008B5848"/>
    <w:rsid w:val="008B60EE"/>
    <w:rsid w:val="008B6247"/>
    <w:rsid w:val="008B6345"/>
    <w:rsid w:val="008B65E6"/>
    <w:rsid w:val="008B7C91"/>
    <w:rsid w:val="008C151F"/>
    <w:rsid w:val="008C1F11"/>
    <w:rsid w:val="008C3654"/>
    <w:rsid w:val="008C381B"/>
    <w:rsid w:val="008C40D8"/>
    <w:rsid w:val="008C4161"/>
    <w:rsid w:val="008C42EF"/>
    <w:rsid w:val="008C45C0"/>
    <w:rsid w:val="008C48E9"/>
    <w:rsid w:val="008C4B02"/>
    <w:rsid w:val="008C574E"/>
    <w:rsid w:val="008C5D48"/>
    <w:rsid w:val="008C6309"/>
    <w:rsid w:val="008C6485"/>
    <w:rsid w:val="008C650D"/>
    <w:rsid w:val="008C6830"/>
    <w:rsid w:val="008C6967"/>
    <w:rsid w:val="008D06E9"/>
    <w:rsid w:val="008D07C8"/>
    <w:rsid w:val="008D1A8A"/>
    <w:rsid w:val="008D2309"/>
    <w:rsid w:val="008D33CB"/>
    <w:rsid w:val="008D39FD"/>
    <w:rsid w:val="008D3A6C"/>
    <w:rsid w:val="008D3F97"/>
    <w:rsid w:val="008D4538"/>
    <w:rsid w:val="008D4C27"/>
    <w:rsid w:val="008D6151"/>
    <w:rsid w:val="008D6781"/>
    <w:rsid w:val="008D7263"/>
    <w:rsid w:val="008D73D1"/>
    <w:rsid w:val="008D745D"/>
    <w:rsid w:val="008D7BB7"/>
    <w:rsid w:val="008D7FB9"/>
    <w:rsid w:val="008E0306"/>
    <w:rsid w:val="008E05C6"/>
    <w:rsid w:val="008E0AA8"/>
    <w:rsid w:val="008E143F"/>
    <w:rsid w:val="008E1ECA"/>
    <w:rsid w:val="008E1EE9"/>
    <w:rsid w:val="008E24B8"/>
    <w:rsid w:val="008E34D6"/>
    <w:rsid w:val="008E3A1C"/>
    <w:rsid w:val="008E3B47"/>
    <w:rsid w:val="008E4595"/>
    <w:rsid w:val="008E4E4D"/>
    <w:rsid w:val="008E53D5"/>
    <w:rsid w:val="008E5E23"/>
    <w:rsid w:val="008E7532"/>
    <w:rsid w:val="008E7673"/>
    <w:rsid w:val="008E7A1F"/>
    <w:rsid w:val="008E7B9F"/>
    <w:rsid w:val="008F02FD"/>
    <w:rsid w:val="008F0748"/>
    <w:rsid w:val="008F185E"/>
    <w:rsid w:val="008F1B3E"/>
    <w:rsid w:val="008F1F58"/>
    <w:rsid w:val="008F22A1"/>
    <w:rsid w:val="008F2623"/>
    <w:rsid w:val="008F3190"/>
    <w:rsid w:val="008F3E65"/>
    <w:rsid w:val="008F4BEB"/>
    <w:rsid w:val="008F5BD6"/>
    <w:rsid w:val="008F6438"/>
    <w:rsid w:val="008F6875"/>
    <w:rsid w:val="008F6CC3"/>
    <w:rsid w:val="008F7613"/>
    <w:rsid w:val="008F79E8"/>
    <w:rsid w:val="00900ED6"/>
    <w:rsid w:val="00900F3E"/>
    <w:rsid w:val="00900F83"/>
    <w:rsid w:val="00901ACD"/>
    <w:rsid w:val="00902151"/>
    <w:rsid w:val="00902649"/>
    <w:rsid w:val="00902CC5"/>
    <w:rsid w:val="00903328"/>
    <w:rsid w:val="00904C16"/>
    <w:rsid w:val="00904E89"/>
    <w:rsid w:val="00905AA2"/>
    <w:rsid w:val="00906691"/>
    <w:rsid w:val="009102A3"/>
    <w:rsid w:val="00910ACF"/>
    <w:rsid w:val="009137FC"/>
    <w:rsid w:val="009146EB"/>
    <w:rsid w:val="00914A0A"/>
    <w:rsid w:val="00914F49"/>
    <w:rsid w:val="00915B83"/>
    <w:rsid w:val="00916818"/>
    <w:rsid w:val="00916C94"/>
    <w:rsid w:val="00917566"/>
    <w:rsid w:val="009175E8"/>
    <w:rsid w:val="00917880"/>
    <w:rsid w:val="00917AF7"/>
    <w:rsid w:val="00917BED"/>
    <w:rsid w:val="00921514"/>
    <w:rsid w:val="009217E4"/>
    <w:rsid w:val="009220E6"/>
    <w:rsid w:val="009223DF"/>
    <w:rsid w:val="00922D95"/>
    <w:rsid w:val="00923777"/>
    <w:rsid w:val="00924249"/>
    <w:rsid w:val="00925045"/>
    <w:rsid w:val="00925514"/>
    <w:rsid w:val="00927C50"/>
    <w:rsid w:val="00930046"/>
    <w:rsid w:val="00931337"/>
    <w:rsid w:val="00931365"/>
    <w:rsid w:val="0093209C"/>
    <w:rsid w:val="009326BC"/>
    <w:rsid w:val="009326C6"/>
    <w:rsid w:val="00934014"/>
    <w:rsid w:val="00934776"/>
    <w:rsid w:val="00935E86"/>
    <w:rsid w:val="00936FA8"/>
    <w:rsid w:val="00941E18"/>
    <w:rsid w:val="009428EC"/>
    <w:rsid w:val="00942A08"/>
    <w:rsid w:val="00942CB0"/>
    <w:rsid w:val="009438A8"/>
    <w:rsid w:val="00943B84"/>
    <w:rsid w:val="00943C08"/>
    <w:rsid w:val="00943C83"/>
    <w:rsid w:val="009447F2"/>
    <w:rsid w:val="00945258"/>
    <w:rsid w:val="00945766"/>
    <w:rsid w:val="00945982"/>
    <w:rsid w:val="009459C4"/>
    <w:rsid w:val="00945AA5"/>
    <w:rsid w:val="00945C90"/>
    <w:rsid w:val="00945D49"/>
    <w:rsid w:val="00946B8D"/>
    <w:rsid w:val="00946CCA"/>
    <w:rsid w:val="00947A02"/>
    <w:rsid w:val="00947FCC"/>
    <w:rsid w:val="009500D8"/>
    <w:rsid w:val="0095087A"/>
    <w:rsid w:val="00950DB7"/>
    <w:rsid w:val="00951927"/>
    <w:rsid w:val="00951F67"/>
    <w:rsid w:val="0095362E"/>
    <w:rsid w:val="00953BC0"/>
    <w:rsid w:val="009540A2"/>
    <w:rsid w:val="00954157"/>
    <w:rsid w:val="009549C0"/>
    <w:rsid w:val="00955F78"/>
    <w:rsid w:val="009562BF"/>
    <w:rsid w:val="009571B5"/>
    <w:rsid w:val="009575C9"/>
    <w:rsid w:val="00957673"/>
    <w:rsid w:val="009579A0"/>
    <w:rsid w:val="00957A84"/>
    <w:rsid w:val="009603CF"/>
    <w:rsid w:val="0096096A"/>
    <w:rsid w:val="00962226"/>
    <w:rsid w:val="00963135"/>
    <w:rsid w:val="00963950"/>
    <w:rsid w:val="00963B3F"/>
    <w:rsid w:val="009651F0"/>
    <w:rsid w:val="0096563C"/>
    <w:rsid w:val="00965AE6"/>
    <w:rsid w:val="009678A9"/>
    <w:rsid w:val="00967FAB"/>
    <w:rsid w:val="0097042B"/>
    <w:rsid w:val="00970D89"/>
    <w:rsid w:val="009719E4"/>
    <w:rsid w:val="00972201"/>
    <w:rsid w:val="009723C4"/>
    <w:rsid w:val="0097283D"/>
    <w:rsid w:val="009735B6"/>
    <w:rsid w:val="00973FCC"/>
    <w:rsid w:val="009741B1"/>
    <w:rsid w:val="00974275"/>
    <w:rsid w:val="00974D1E"/>
    <w:rsid w:val="00975258"/>
    <w:rsid w:val="00975950"/>
    <w:rsid w:val="00975CAC"/>
    <w:rsid w:val="00975E97"/>
    <w:rsid w:val="00976416"/>
    <w:rsid w:val="00976439"/>
    <w:rsid w:val="0097673F"/>
    <w:rsid w:val="00976E15"/>
    <w:rsid w:val="00977147"/>
    <w:rsid w:val="0097784A"/>
    <w:rsid w:val="00977F3D"/>
    <w:rsid w:val="009801E6"/>
    <w:rsid w:val="00980FCE"/>
    <w:rsid w:val="0098186B"/>
    <w:rsid w:val="0098231F"/>
    <w:rsid w:val="00982AAB"/>
    <w:rsid w:val="00982FDB"/>
    <w:rsid w:val="009831A3"/>
    <w:rsid w:val="009834E0"/>
    <w:rsid w:val="0098350C"/>
    <w:rsid w:val="00983DA2"/>
    <w:rsid w:val="009864EA"/>
    <w:rsid w:val="009870E1"/>
    <w:rsid w:val="00987DEE"/>
    <w:rsid w:val="00990F34"/>
    <w:rsid w:val="009912FC"/>
    <w:rsid w:val="00991760"/>
    <w:rsid w:val="00991B9E"/>
    <w:rsid w:val="00991FA2"/>
    <w:rsid w:val="009920BC"/>
    <w:rsid w:val="0099354D"/>
    <w:rsid w:val="00993A05"/>
    <w:rsid w:val="00993EF0"/>
    <w:rsid w:val="00993EFC"/>
    <w:rsid w:val="009944A8"/>
    <w:rsid w:val="00994695"/>
    <w:rsid w:val="009955AD"/>
    <w:rsid w:val="009969D3"/>
    <w:rsid w:val="00996CFC"/>
    <w:rsid w:val="00997B8C"/>
    <w:rsid w:val="00997F38"/>
    <w:rsid w:val="009A058F"/>
    <w:rsid w:val="009A07DA"/>
    <w:rsid w:val="009A1371"/>
    <w:rsid w:val="009A1DEE"/>
    <w:rsid w:val="009A385B"/>
    <w:rsid w:val="009A3FCD"/>
    <w:rsid w:val="009A4367"/>
    <w:rsid w:val="009A4517"/>
    <w:rsid w:val="009A48D7"/>
    <w:rsid w:val="009A6C81"/>
    <w:rsid w:val="009A6D38"/>
    <w:rsid w:val="009A72A4"/>
    <w:rsid w:val="009A76BE"/>
    <w:rsid w:val="009A7A33"/>
    <w:rsid w:val="009B0695"/>
    <w:rsid w:val="009B0AE3"/>
    <w:rsid w:val="009B10D4"/>
    <w:rsid w:val="009B12B7"/>
    <w:rsid w:val="009B134E"/>
    <w:rsid w:val="009B16E6"/>
    <w:rsid w:val="009B2137"/>
    <w:rsid w:val="009B235C"/>
    <w:rsid w:val="009B2C69"/>
    <w:rsid w:val="009B36DB"/>
    <w:rsid w:val="009B3E40"/>
    <w:rsid w:val="009B43AB"/>
    <w:rsid w:val="009B4B8D"/>
    <w:rsid w:val="009B4F82"/>
    <w:rsid w:val="009B5129"/>
    <w:rsid w:val="009B516F"/>
    <w:rsid w:val="009B598F"/>
    <w:rsid w:val="009B5A49"/>
    <w:rsid w:val="009B5AFB"/>
    <w:rsid w:val="009B6036"/>
    <w:rsid w:val="009B6B2C"/>
    <w:rsid w:val="009B71B8"/>
    <w:rsid w:val="009B72BC"/>
    <w:rsid w:val="009C037D"/>
    <w:rsid w:val="009C1049"/>
    <w:rsid w:val="009C14B7"/>
    <w:rsid w:val="009C1881"/>
    <w:rsid w:val="009C19C3"/>
    <w:rsid w:val="009C1C08"/>
    <w:rsid w:val="009C2825"/>
    <w:rsid w:val="009C41B4"/>
    <w:rsid w:val="009C5419"/>
    <w:rsid w:val="009C6B15"/>
    <w:rsid w:val="009C6E6E"/>
    <w:rsid w:val="009C7FC0"/>
    <w:rsid w:val="009D01D1"/>
    <w:rsid w:val="009D0560"/>
    <w:rsid w:val="009D0D6E"/>
    <w:rsid w:val="009D0F77"/>
    <w:rsid w:val="009D1E39"/>
    <w:rsid w:val="009D25AF"/>
    <w:rsid w:val="009D40DC"/>
    <w:rsid w:val="009D4914"/>
    <w:rsid w:val="009D4BF4"/>
    <w:rsid w:val="009D5FF4"/>
    <w:rsid w:val="009D61C3"/>
    <w:rsid w:val="009D6D40"/>
    <w:rsid w:val="009D6E7E"/>
    <w:rsid w:val="009D765B"/>
    <w:rsid w:val="009D770C"/>
    <w:rsid w:val="009E01B5"/>
    <w:rsid w:val="009E071C"/>
    <w:rsid w:val="009E1AC8"/>
    <w:rsid w:val="009E258E"/>
    <w:rsid w:val="009E282A"/>
    <w:rsid w:val="009E297A"/>
    <w:rsid w:val="009E2B3F"/>
    <w:rsid w:val="009E2E5B"/>
    <w:rsid w:val="009E3211"/>
    <w:rsid w:val="009E3742"/>
    <w:rsid w:val="009E38C5"/>
    <w:rsid w:val="009E3EE5"/>
    <w:rsid w:val="009E4D57"/>
    <w:rsid w:val="009E6BFC"/>
    <w:rsid w:val="009E6DB6"/>
    <w:rsid w:val="009E7EC0"/>
    <w:rsid w:val="009E7FA5"/>
    <w:rsid w:val="009F049F"/>
    <w:rsid w:val="009F0B9A"/>
    <w:rsid w:val="009F1409"/>
    <w:rsid w:val="009F19CF"/>
    <w:rsid w:val="009F2A3C"/>
    <w:rsid w:val="009F3216"/>
    <w:rsid w:val="009F3577"/>
    <w:rsid w:val="009F3E3F"/>
    <w:rsid w:val="009F40A1"/>
    <w:rsid w:val="009F531B"/>
    <w:rsid w:val="00A003C0"/>
    <w:rsid w:val="00A01266"/>
    <w:rsid w:val="00A01644"/>
    <w:rsid w:val="00A018E5"/>
    <w:rsid w:val="00A01C8E"/>
    <w:rsid w:val="00A023E5"/>
    <w:rsid w:val="00A02703"/>
    <w:rsid w:val="00A02A74"/>
    <w:rsid w:val="00A02C6C"/>
    <w:rsid w:val="00A032CD"/>
    <w:rsid w:val="00A03664"/>
    <w:rsid w:val="00A0368E"/>
    <w:rsid w:val="00A0398A"/>
    <w:rsid w:val="00A043DE"/>
    <w:rsid w:val="00A046D5"/>
    <w:rsid w:val="00A04C07"/>
    <w:rsid w:val="00A0599C"/>
    <w:rsid w:val="00A05BEB"/>
    <w:rsid w:val="00A06E85"/>
    <w:rsid w:val="00A0755B"/>
    <w:rsid w:val="00A07E4E"/>
    <w:rsid w:val="00A10341"/>
    <w:rsid w:val="00A103DA"/>
    <w:rsid w:val="00A10E31"/>
    <w:rsid w:val="00A10FB7"/>
    <w:rsid w:val="00A10FE0"/>
    <w:rsid w:val="00A1167C"/>
    <w:rsid w:val="00A11C97"/>
    <w:rsid w:val="00A12039"/>
    <w:rsid w:val="00A147F6"/>
    <w:rsid w:val="00A15964"/>
    <w:rsid w:val="00A159FD"/>
    <w:rsid w:val="00A166D3"/>
    <w:rsid w:val="00A172D9"/>
    <w:rsid w:val="00A1734D"/>
    <w:rsid w:val="00A17F16"/>
    <w:rsid w:val="00A20120"/>
    <w:rsid w:val="00A2076A"/>
    <w:rsid w:val="00A20878"/>
    <w:rsid w:val="00A210AF"/>
    <w:rsid w:val="00A22D38"/>
    <w:rsid w:val="00A22D62"/>
    <w:rsid w:val="00A2307D"/>
    <w:rsid w:val="00A23356"/>
    <w:rsid w:val="00A2412B"/>
    <w:rsid w:val="00A24B41"/>
    <w:rsid w:val="00A26197"/>
    <w:rsid w:val="00A26723"/>
    <w:rsid w:val="00A26EE0"/>
    <w:rsid w:val="00A27C36"/>
    <w:rsid w:val="00A30A89"/>
    <w:rsid w:val="00A31EC5"/>
    <w:rsid w:val="00A31FC4"/>
    <w:rsid w:val="00A32257"/>
    <w:rsid w:val="00A34ADB"/>
    <w:rsid w:val="00A34CF2"/>
    <w:rsid w:val="00A34D2F"/>
    <w:rsid w:val="00A35785"/>
    <w:rsid w:val="00A3794F"/>
    <w:rsid w:val="00A4118D"/>
    <w:rsid w:val="00A417CE"/>
    <w:rsid w:val="00A41AB7"/>
    <w:rsid w:val="00A436B6"/>
    <w:rsid w:val="00A439C1"/>
    <w:rsid w:val="00A43A48"/>
    <w:rsid w:val="00A444ED"/>
    <w:rsid w:val="00A45190"/>
    <w:rsid w:val="00A4596D"/>
    <w:rsid w:val="00A46BB7"/>
    <w:rsid w:val="00A4759A"/>
    <w:rsid w:val="00A5010C"/>
    <w:rsid w:val="00A50167"/>
    <w:rsid w:val="00A5102A"/>
    <w:rsid w:val="00A512AB"/>
    <w:rsid w:val="00A52204"/>
    <w:rsid w:val="00A5240E"/>
    <w:rsid w:val="00A53115"/>
    <w:rsid w:val="00A54D22"/>
    <w:rsid w:val="00A54F47"/>
    <w:rsid w:val="00A5511F"/>
    <w:rsid w:val="00A55A07"/>
    <w:rsid w:val="00A55B6F"/>
    <w:rsid w:val="00A6011C"/>
    <w:rsid w:val="00A60B88"/>
    <w:rsid w:val="00A60CA6"/>
    <w:rsid w:val="00A61C6D"/>
    <w:rsid w:val="00A61D5D"/>
    <w:rsid w:val="00A61DAD"/>
    <w:rsid w:val="00A62C15"/>
    <w:rsid w:val="00A62CBB"/>
    <w:rsid w:val="00A63685"/>
    <w:rsid w:val="00A63C06"/>
    <w:rsid w:val="00A640C8"/>
    <w:rsid w:val="00A645B7"/>
    <w:rsid w:val="00A64842"/>
    <w:rsid w:val="00A64FDD"/>
    <w:rsid w:val="00A65397"/>
    <w:rsid w:val="00A658E4"/>
    <w:rsid w:val="00A65D68"/>
    <w:rsid w:val="00A66357"/>
    <w:rsid w:val="00A67064"/>
    <w:rsid w:val="00A674E0"/>
    <w:rsid w:val="00A67F08"/>
    <w:rsid w:val="00A70293"/>
    <w:rsid w:val="00A70392"/>
    <w:rsid w:val="00A71F16"/>
    <w:rsid w:val="00A72290"/>
    <w:rsid w:val="00A72F3F"/>
    <w:rsid w:val="00A731A1"/>
    <w:rsid w:val="00A7352A"/>
    <w:rsid w:val="00A735D9"/>
    <w:rsid w:val="00A73AB4"/>
    <w:rsid w:val="00A73CE7"/>
    <w:rsid w:val="00A73F73"/>
    <w:rsid w:val="00A741DB"/>
    <w:rsid w:val="00A743CD"/>
    <w:rsid w:val="00A74A32"/>
    <w:rsid w:val="00A74A68"/>
    <w:rsid w:val="00A7665B"/>
    <w:rsid w:val="00A771F8"/>
    <w:rsid w:val="00A77AD0"/>
    <w:rsid w:val="00A77F70"/>
    <w:rsid w:val="00A8009F"/>
    <w:rsid w:val="00A8021B"/>
    <w:rsid w:val="00A8033B"/>
    <w:rsid w:val="00A82030"/>
    <w:rsid w:val="00A82528"/>
    <w:rsid w:val="00A828A9"/>
    <w:rsid w:val="00A82BE3"/>
    <w:rsid w:val="00A84175"/>
    <w:rsid w:val="00A84BD9"/>
    <w:rsid w:val="00A84D74"/>
    <w:rsid w:val="00A8503C"/>
    <w:rsid w:val="00A85CC4"/>
    <w:rsid w:val="00A85D8C"/>
    <w:rsid w:val="00A85E0C"/>
    <w:rsid w:val="00A86DD8"/>
    <w:rsid w:val="00A93B00"/>
    <w:rsid w:val="00A949D2"/>
    <w:rsid w:val="00A94B29"/>
    <w:rsid w:val="00A9773E"/>
    <w:rsid w:val="00AA15F4"/>
    <w:rsid w:val="00AA1878"/>
    <w:rsid w:val="00AA244B"/>
    <w:rsid w:val="00AA362D"/>
    <w:rsid w:val="00AA3F8E"/>
    <w:rsid w:val="00AA47FC"/>
    <w:rsid w:val="00AA56AE"/>
    <w:rsid w:val="00AA5986"/>
    <w:rsid w:val="00AA6563"/>
    <w:rsid w:val="00AA6AA8"/>
    <w:rsid w:val="00AA6F4F"/>
    <w:rsid w:val="00AB0964"/>
    <w:rsid w:val="00AB1747"/>
    <w:rsid w:val="00AB1950"/>
    <w:rsid w:val="00AB29B6"/>
    <w:rsid w:val="00AB2E99"/>
    <w:rsid w:val="00AB383C"/>
    <w:rsid w:val="00AB3922"/>
    <w:rsid w:val="00AB3A98"/>
    <w:rsid w:val="00AB3D8F"/>
    <w:rsid w:val="00AB5017"/>
    <w:rsid w:val="00AB6388"/>
    <w:rsid w:val="00AB6713"/>
    <w:rsid w:val="00AB778F"/>
    <w:rsid w:val="00AB7B76"/>
    <w:rsid w:val="00AB7B84"/>
    <w:rsid w:val="00AB7C52"/>
    <w:rsid w:val="00AC045A"/>
    <w:rsid w:val="00AC17FD"/>
    <w:rsid w:val="00AC1C86"/>
    <w:rsid w:val="00AC2619"/>
    <w:rsid w:val="00AC429D"/>
    <w:rsid w:val="00AC4473"/>
    <w:rsid w:val="00AC4F7D"/>
    <w:rsid w:val="00AC52B5"/>
    <w:rsid w:val="00AC557F"/>
    <w:rsid w:val="00AC57F5"/>
    <w:rsid w:val="00AC5DAD"/>
    <w:rsid w:val="00AC6200"/>
    <w:rsid w:val="00AC622D"/>
    <w:rsid w:val="00AC6607"/>
    <w:rsid w:val="00AC740A"/>
    <w:rsid w:val="00AC768B"/>
    <w:rsid w:val="00AC7AD6"/>
    <w:rsid w:val="00AC7EDB"/>
    <w:rsid w:val="00AC7FCE"/>
    <w:rsid w:val="00AD14E8"/>
    <w:rsid w:val="00AD17E8"/>
    <w:rsid w:val="00AD23D1"/>
    <w:rsid w:val="00AD361B"/>
    <w:rsid w:val="00AD37B5"/>
    <w:rsid w:val="00AD3B91"/>
    <w:rsid w:val="00AD43AB"/>
    <w:rsid w:val="00AD4988"/>
    <w:rsid w:val="00AD5092"/>
    <w:rsid w:val="00AD5369"/>
    <w:rsid w:val="00AD5F18"/>
    <w:rsid w:val="00AD6309"/>
    <w:rsid w:val="00AD6763"/>
    <w:rsid w:val="00AD7067"/>
    <w:rsid w:val="00AE0388"/>
    <w:rsid w:val="00AE0517"/>
    <w:rsid w:val="00AE1018"/>
    <w:rsid w:val="00AE176E"/>
    <w:rsid w:val="00AE25A7"/>
    <w:rsid w:val="00AE290C"/>
    <w:rsid w:val="00AE36EF"/>
    <w:rsid w:val="00AE3B00"/>
    <w:rsid w:val="00AE3E0D"/>
    <w:rsid w:val="00AE42C9"/>
    <w:rsid w:val="00AE522D"/>
    <w:rsid w:val="00AE56AB"/>
    <w:rsid w:val="00AE5C08"/>
    <w:rsid w:val="00AE5D85"/>
    <w:rsid w:val="00AE6D21"/>
    <w:rsid w:val="00AF0160"/>
    <w:rsid w:val="00AF01A8"/>
    <w:rsid w:val="00AF0590"/>
    <w:rsid w:val="00AF10A4"/>
    <w:rsid w:val="00AF10D8"/>
    <w:rsid w:val="00AF198D"/>
    <w:rsid w:val="00AF21BE"/>
    <w:rsid w:val="00AF2292"/>
    <w:rsid w:val="00AF4405"/>
    <w:rsid w:val="00AF45DD"/>
    <w:rsid w:val="00AF4FB9"/>
    <w:rsid w:val="00AF5A48"/>
    <w:rsid w:val="00AF5A72"/>
    <w:rsid w:val="00AF5ACE"/>
    <w:rsid w:val="00AF5F3D"/>
    <w:rsid w:val="00AF6054"/>
    <w:rsid w:val="00AF60C6"/>
    <w:rsid w:val="00AF7941"/>
    <w:rsid w:val="00AF7AB3"/>
    <w:rsid w:val="00B003D9"/>
    <w:rsid w:val="00B018DD"/>
    <w:rsid w:val="00B01903"/>
    <w:rsid w:val="00B02B72"/>
    <w:rsid w:val="00B03EBA"/>
    <w:rsid w:val="00B0401D"/>
    <w:rsid w:val="00B0470F"/>
    <w:rsid w:val="00B05263"/>
    <w:rsid w:val="00B05B4C"/>
    <w:rsid w:val="00B05B82"/>
    <w:rsid w:val="00B06EA4"/>
    <w:rsid w:val="00B06F6E"/>
    <w:rsid w:val="00B07127"/>
    <w:rsid w:val="00B07828"/>
    <w:rsid w:val="00B10528"/>
    <w:rsid w:val="00B108E9"/>
    <w:rsid w:val="00B13D41"/>
    <w:rsid w:val="00B14A5D"/>
    <w:rsid w:val="00B14B43"/>
    <w:rsid w:val="00B151FF"/>
    <w:rsid w:val="00B1546A"/>
    <w:rsid w:val="00B162D5"/>
    <w:rsid w:val="00B16BAA"/>
    <w:rsid w:val="00B173AF"/>
    <w:rsid w:val="00B1760B"/>
    <w:rsid w:val="00B17A48"/>
    <w:rsid w:val="00B20B41"/>
    <w:rsid w:val="00B20DAB"/>
    <w:rsid w:val="00B215E1"/>
    <w:rsid w:val="00B21D09"/>
    <w:rsid w:val="00B223CA"/>
    <w:rsid w:val="00B22494"/>
    <w:rsid w:val="00B225E6"/>
    <w:rsid w:val="00B22947"/>
    <w:rsid w:val="00B24C94"/>
    <w:rsid w:val="00B264D5"/>
    <w:rsid w:val="00B267B3"/>
    <w:rsid w:val="00B27C60"/>
    <w:rsid w:val="00B319A6"/>
    <w:rsid w:val="00B31C76"/>
    <w:rsid w:val="00B3208D"/>
    <w:rsid w:val="00B3452D"/>
    <w:rsid w:val="00B373DB"/>
    <w:rsid w:val="00B400BA"/>
    <w:rsid w:val="00B402B1"/>
    <w:rsid w:val="00B40C47"/>
    <w:rsid w:val="00B42DF9"/>
    <w:rsid w:val="00B4435F"/>
    <w:rsid w:val="00B454C9"/>
    <w:rsid w:val="00B45966"/>
    <w:rsid w:val="00B45D6B"/>
    <w:rsid w:val="00B464D8"/>
    <w:rsid w:val="00B465C2"/>
    <w:rsid w:val="00B469F9"/>
    <w:rsid w:val="00B46CC2"/>
    <w:rsid w:val="00B47BB0"/>
    <w:rsid w:val="00B51CB8"/>
    <w:rsid w:val="00B524B4"/>
    <w:rsid w:val="00B52EB9"/>
    <w:rsid w:val="00B53088"/>
    <w:rsid w:val="00B531BA"/>
    <w:rsid w:val="00B532D8"/>
    <w:rsid w:val="00B53DB5"/>
    <w:rsid w:val="00B547E8"/>
    <w:rsid w:val="00B54954"/>
    <w:rsid w:val="00B56D28"/>
    <w:rsid w:val="00B570BE"/>
    <w:rsid w:val="00B5796A"/>
    <w:rsid w:val="00B601B0"/>
    <w:rsid w:val="00B607B1"/>
    <w:rsid w:val="00B619A6"/>
    <w:rsid w:val="00B61B9E"/>
    <w:rsid w:val="00B621C5"/>
    <w:rsid w:val="00B622C7"/>
    <w:rsid w:val="00B635E4"/>
    <w:rsid w:val="00B639BA"/>
    <w:rsid w:val="00B63B7F"/>
    <w:rsid w:val="00B63F3A"/>
    <w:rsid w:val="00B65335"/>
    <w:rsid w:val="00B66D79"/>
    <w:rsid w:val="00B66F4C"/>
    <w:rsid w:val="00B67052"/>
    <w:rsid w:val="00B673DF"/>
    <w:rsid w:val="00B675EC"/>
    <w:rsid w:val="00B67831"/>
    <w:rsid w:val="00B703FC"/>
    <w:rsid w:val="00B7055D"/>
    <w:rsid w:val="00B708CB"/>
    <w:rsid w:val="00B708E6"/>
    <w:rsid w:val="00B709A6"/>
    <w:rsid w:val="00B70A74"/>
    <w:rsid w:val="00B713FD"/>
    <w:rsid w:val="00B71B1F"/>
    <w:rsid w:val="00B71C0F"/>
    <w:rsid w:val="00B71D78"/>
    <w:rsid w:val="00B72F4A"/>
    <w:rsid w:val="00B7439E"/>
    <w:rsid w:val="00B75527"/>
    <w:rsid w:val="00B7740C"/>
    <w:rsid w:val="00B77D19"/>
    <w:rsid w:val="00B80D57"/>
    <w:rsid w:val="00B80DD4"/>
    <w:rsid w:val="00B82076"/>
    <w:rsid w:val="00B84AA9"/>
    <w:rsid w:val="00B84E83"/>
    <w:rsid w:val="00B85F72"/>
    <w:rsid w:val="00B8682B"/>
    <w:rsid w:val="00B86CC9"/>
    <w:rsid w:val="00B86E14"/>
    <w:rsid w:val="00B926AB"/>
    <w:rsid w:val="00B932D6"/>
    <w:rsid w:val="00B93481"/>
    <w:rsid w:val="00B93FA4"/>
    <w:rsid w:val="00B93FDA"/>
    <w:rsid w:val="00B94A6D"/>
    <w:rsid w:val="00B94E37"/>
    <w:rsid w:val="00B95A30"/>
    <w:rsid w:val="00B95FB9"/>
    <w:rsid w:val="00B96957"/>
    <w:rsid w:val="00B96FFF"/>
    <w:rsid w:val="00B975B1"/>
    <w:rsid w:val="00BA1093"/>
    <w:rsid w:val="00BA164C"/>
    <w:rsid w:val="00BA165D"/>
    <w:rsid w:val="00BA25D8"/>
    <w:rsid w:val="00BA3C5D"/>
    <w:rsid w:val="00BA4739"/>
    <w:rsid w:val="00BA4C78"/>
    <w:rsid w:val="00BA4EB6"/>
    <w:rsid w:val="00BA6EFA"/>
    <w:rsid w:val="00BB0D4A"/>
    <w:rsid w:val="00BB1AC9"/>
    <w:rsid w:val="00BB1BA3"/>
    <w:rsid w:val="00BB2070"/>
    <w:rsid w:val="00BB2708"/>
    <w:rsid w:val="00BB2A5E"/>
    <w:rsid w:val="00BB2AA2"/>
    <w:rsid w:val="00BB36CF"/>
    <w:rsid w:val="00BB37B3"/>
    <w:rsid w:val="00BB52BB"/>
    <w:rsid w:val="00BB59AF"/>
    <w:rsid w:val="00BB5B9A"/>
    <w:rsid w:val="00BB5FCC"/>
    <w:rsid w:val="00BB63B7"/>
    <w:rsid w:val="00BB6D4D"/>
    <w:rsid w:val="00BB7137"/>
    <w:rsid w:val="00BB752F"/>
    <w:rsid w:val="00BC0565"/>
    <w:rsid w:val="00BC27D2"/>
    <w:rsid w:val="00BC2B7F"/>
    <w:rsid w:val="00BC391B"/>
    <w:rsid w:val="00BC3966"/>
    <w:rsid w:val="00BC3972"/>
    <w:rsid w:val="00BC4200"/>
    <w:rsid w:val="00BC5A72"/>
    <w:rsid w:val="00BC7C8E"/>
    <w:rsid w:val="00BD0B61"/>
    <w:rsid w:val="00BD19C9"/>
    <w:rsid w:val="00BD3923"/>
    <w:rsid w:val="00BD3D06"/>
    <w:rsid w:val="00BD474D"/>
    <w:rsid w:val="00BD56D8"/>
    <w:rsid w:val="00BD6B88"/>
    <w:rsid w:val="00BD6C85"/>
    <w:rsid w:val="00BD7292"/>
    <w:rsid w:val="00BE0633"/>
    <w:rsid w:val="00BE0850"/>
    <w:rsid w:val="00BE0A38"/>
    <w:rsid w:val="00BE1167"/>
    <w:rsid w:val="00BE12EE"/>
    <w:rsid w:val="00BE2615"/>
    <w:rsid w:val="00BE2DC7"/>
    <w:rsid w:val="00BE35C3"/>
    <w:rsid w:val="00BE36FF"/>
    <w:rsid w:val="00BE4598"/>
    <w:rsid w:val="00BE51DC"/>
    <w:rsid w:val="00BE5D5C"/>
    <w:rsid w:val="00BE658D"/>
    <w:rsid w:val="00BE65F4"/>
    <w:rsid w:val="00BE70DB"/>
    <w:rsid w:val="00BE7596"/>
    <w:rsid w:val="00BF0D09"/>
    <w:rsid w:val="00BF10CD"/>
    <w:rsid w:val="00BF12EA"/>
    <w:rsid w:val="00BF208C"/>
    <w:rsid w:val="00BF246A"/>
    <w:rsid w:val="00BF2A82"/>
    <w:rsid w:val="00BF3529"/>
    <w:rsid w:val="00BF426C"/>
    <w:rsid w:val="00BF44A7"/>
    <w:rsid w:val="00BF4AF2"/>
    <w:rsid w:val="00BF5B6E"/>
    <w:rsid w:val="00BF7580"/>
    <w:rsid w:val="00C00A78"/>
    <w:rsid w:val="00C01D23"/>
    <w:rsid w:val="00C02F89"/>
    <w:rsid w:val="00C0326F"/>
    <w:rsid w:val="00C03717"/>
    <w:rsid w:val="00C043DD"/>
    <w:rsid w:val="00C046CF"/>
    <w:rsid w:val="00C04766"/>
    <w:rsid w:val="00C04B03"/>
    <w:rsid w:val="00C051C5"/>
    <w:rsid w:val="00C05534"/>
    <w:rsid w:val="00C05568"/>
    <w:rsid w:val="00C07320"/>
    <w:rsid w:val="00C0791E"/>
    <w:rsid w:val="00C07B2B"/>
    <w:rsid w:val="00C07FCB"/>
    <w:rsid w:val="00C11105"/>
    <w:rsid w:val="00C11217"/>
    <w:rsid w:val="00C116B1"/>
    <w:rsid w:val="00C11811"/>
    <w:rsid w:val="00C11847"/>
    <w:rsid w:val="00C118A5"/>
    <w:rsid w:val="00C11CF7"/>
    <w:rsid w:val="00C1235A"/>
    <w:rsid w:val="00C129B1"/>
    <w:rsid w:val="00C12C7D"/>
    <w:rsid w:val="00C1340A"/>
    <w:rsid w:val="00C138A1"/>
    <w:rsid w:val="00C13C20"/>
    <w:rsid w:val="00C14DCE"/>
    <w:rsid w:val="00C166B6"/>
    <w:rsid w:val="00C176D1"/>
    <w:rsid w:val="00C17BFF"/>
    <w:rsid w:val="00C17DD6"/>
    <w:rsid w:val="00C2028A"/>
    <w:rsid w:val="00C20CD2"/>
    <w:rsid w:val="00C22505"/>
    <w:rsid w:val="00C23B6D"/>
    <w:rsid w:val="00C26AD6"/>
    <w:rsid w:val="00C26DA8"/>
    <w:rsid w:val="00C2793D"/>
    <w:rsid w:val="00C27F77"/>
    <w:rsid w:val="00C30110"/>
    <w:rsid w:val="00C3032C"/>
    <w:rsid w:val="00C3080D"/>
    <w:rsid w:val="00C315AA"/>
    <w:rsid w:val="00C31886"/>
    <w:rsid w:val="00C31A06"/>
    <w:rsid w:val="00C327AD"/>
    <w:rsid w:val="00C3304D"/>
    <w:rsid w:val="00C33141"/>
    <w:rsid w:val="00C331D4"/>
    <w:rsid w:val="00C339AB"/>
    <w:rsid w:val="00C343E1"/>
    <w:rsid w:val="00C349C4"/>
    <w:rsid w:val="00C35663"/>
    <w:rsid w:val="00C35964"/>
    <w:rsid w:val="00C365C4"/>
    <w:rsid w:val="00C36A73"/>
    <w:rsid w:val="00C37878"/>
    <w:rsid w:val="00C3794F"/>
    <w:rsid w:val="00C37A5B"/>
    <w:rsid w:val="00C40B81"/>
    <w:rsid w:val="00C40E2B"/>
    <w:rsid w:val="00C415AA"/>
    <w:rsid w:val="00C420AA"/>
    <w:rsid w:val="00C424C5"/>
    <w:rsid w:val="00C42BAB"/>
    <w:rsid w:val="00C4339B"/>
    <w:rsid w:val="00C445E5"/>
    <w:rsid w:val="00C458F2"/>
    <w:rsid w:val="00C462D5"/>
    <w:rsid w:val="00C46556"/>
    <w:rsid w:val="00C47402"/>
    <w:rsid w:val="00C5014E"/>
    <w:rsid w:val="00C509E4"/>
    <w:rsid w:val="00C510B1"/>
    <w:rsid w:val="00C51653"/>
    <w:rsid w:val="00C523B4"/>
    <w:rsid w:val="00C52B91"/>
    <w:rsid w:val="00C53A7E"/>
    <w:rsid w:val="00C53B3B"/>
    <w:rsid w:val="00C53DAB"/>
    <w:rsid w:val="00C5504D"/>
    <w:rsid w:val="00C55768"/>
    <w:rsid w:val="00C55942"/>
    <w:rsid w:val="00C5710E"/>
    <w:rsid w:val="00C5786C"/>
    <w:rsid w:val="00C57C66"/>
    <w:rsid w:val="00C600EE"/>
    <w:rsid w:val="00C608B4"/>
    <w:rsid w:val="00C614BF"/>
    <w:rsid w:val="00C6150C"/>
    <w:rsid w:val="00C61FCA"/>
    <w:rsid w:val="00C62338"/>
    <w:rsid w:val="00C62786"/>
    <w:rsid w:val="00C62C3A"/>
    <w:rsid w:val="00C63794"/>
    <w:rsid w:val="00C65452"/>
    <w:rsid w:val="00C65A3A"/>
    <w:rsid w:val="00C65E1B"/>
    <w:rsid w:val="00C67040"/>
    <w:rsid w:val="00C676C8"/>
    <w:rsid w:val="00C67CCA"/>
    <w:rsid w:val="00C70A2D"/>
    <w:rsid w:val="00C70EAD"/>
    <w:rsid w:val="00C7159B"/>
    <w:rsid w:val="00C71909"/>
    <w:rsid w:val="00C71EDD"/>
    <w:rsid w:val="00C7353A"/>
    <w:rsid w:val="00C73578"/>
    <w:rsid w:val="00C7390F"/>
    <w:rsid w:val="00C73CB7"/>
    <w:rsid w:val="00C7401C"/>
    <w:rsid w:val="00C7405E"/>
    <w:rsid w:val="00C740CB"/>
    <w:rsid w:val="00C742DA"/>
    <w:rsid w:val="00C746EA"/>
    <w:rsid w:val="00C75386"/>
    <w:rsid w:val="00C775B2"/>
    <w:rsid w:val="00C77F4B"/>
    <w:rsid w:val="00C80443"/>
    <w:rsid w:val="00C81119"/>
    <w:rsid w:val="00C8172F"/>
    <w:rsid w:val="00C8218B"/>
    <w:rsid w:val="00C82693"/>
    <w:rsid w:val="00C83858"/>
    <w:rsid w:val="00C83E05"/>
    <w:rsid w:val="00C84843"/>
    <w:rsid w:val="00C851C3"/>
    <w:rsid w:val="00C855ED"/>
    <w:rsid w:val="00C86664"/>
    <w:rsid w:val="00C86ED9"/>
    <w:rsid w:val="00C876FF"/>
    <w:rsid w:val="00C87BD7"/>
    <w:rsid w:val="00C90300"/>
    <w:rsid w:val="00C91A73"/>
    <w:rsid w:val="00C921C4"/>
    <w:rsid w:val="00C92A33"/>
    <w:rsid w:val="00C93447"/>
    <w:rsid w:val="00C93624"/>
    <w:rsid w:val="00C94108"/>
    <w:rsid w:val="00C96DA3"/>
    <w:rsid w:val="00C96F5C"/>
    <w:rsid w:val="00C97456"/>
    <w:rsid w:val="00CA0430"/>
    <w:rsid w:val="00CA11C3"/>
    <w:rsid w:val="00CA168F"/>
    <w:rsid w:val="00CA1B84"/>
    <w:rsid w:val="00CA24BC"/>
    <w:rsid w:val="00CA28B3"/>
    <w:rsid w:val="00CA2C11"/>
    <w:rsid w:val="00CA2EAC"/>
    <w:rsid w:val="00CA2FEA"/>
    <w:rsid w:val="00CA398E"/>
    <w:rsid w:val="00CA4087"/>
    <w:rsid w:val="00CA4177"/>
    <w:rsid w:val="00CA55F7"/>
    <w:rsid w:val="00CA5889"/>
    <w:rsid w:val="00CA59A7"/>
    <w:rsid w:val="00CA5CB4"/>
    <w:rsid w:val="00CA66A7"/>
    <w:rsid w:val="00CA73AE"/>
    <w:rsid w:val="00CA7676"/>
    <w:rsid w:val="00CA7AD2"/>
    <w:rsid w:val="00CB0393"/>
    <w:rsid w:val="00CB1160"/>
    <w:rsid w:val="00CB19CD"/>
    <w:rsid w:val="00CB19D7"/>
    <w:rsid w:val="00CB1FBD"/>
    <w:rsid w:val="00CB2D60"/>
    <w:rsid w:val="00CB2E30"/>
    <w:rsid w:val="00CB3231"/>
    <w:rsid w:val="00CB38C2"/>
    <w:rsid w:val="00CB5BEB"/>
    <w:rsid w:val="00CB5BFE"/>
    <w:rsid w:val="00CB5C39"/>
    <w:rsid w:val="00CB5D77"/>
    <w:rsid w:val="00CB675F"/>
    <w:rsid w:val="00CB69AD"/>
    <w:rsid w:val="00CB6B82"/>
    <w:rsid w:val="00CB6B9D"/>
    <w:rsid w:val="00CB6F33"/>
    <w:rsid w:val="00CB7817"/>
    <w:rsid w:val="00CB7C78"/>
    <w:rsid w:val="00CB7DDD"/>
    <w:rsid w:val="00CC2A81"/>
    <w:rsid w:val="00CC3A28"/>
    <w:rsid w:val="00CC4974"/>
    <w:rsid w:val="00CC4AE9"/>
    <w:rsid w:val="00CC4C63"/>
    <w:rsid w:val="00CC5159"/>
    <w:rsid w:val="00CC6B03"/>
    <w:rsid w:val="00CD0D58"/>
    <w:rsid w:val="00CD2AAC"/>
    <w:rsid w:val="00CD2FF5"/>
    <w:rsid w:val="00CD3323"/>
    <w:rsid w:val="00CD3631"/>
    <w:rsid w:val="00CD364C"/>
    <w:rsid w:val="00CD374D"/>
    <w:rsid w:val="00CD52CB"/>
    <w:rsid w:val="00CD6F0C"/>
    <w:rsid w:val="00CD7180"/>
    <w:rsid w:val="00CD7BBC"/>
    <w:rsid w:val="00CE00D6"/>
    <w:rsid w:val="00CE08DA"/>
    <w:rsid w:val="00CE15E9"/>
    <w:rsid w:val="00CE15F0"/>
    <w:rsid w:val="00CE32BD"/>
    <w:rsid w:val="00CE4541"/>
    <w:rsid w:val="00CE520B"/>
    <w:rsid w:val="00CE5C38"/>
    <w:rsid w:val="00CE5DBA"/>
    <w:rsid w:val="00CE697D"/>
    <w:rsid w:val="00CE72B6"/>
    <w:rsid w:val="00CE74CF"/>
    <w:rsid w:val="00CE7937"/>
    <w:rsid w:val="00CF0F0E"/>
    <w:rsid w:val="00CF0F64"/>
    <w:rsid w:val="00CF153F"/>
    <w:rsid w:val="00CF2249"/>
    <w:rsid w:val="00CF2B83"/>
    <w:rsid w:val="00CF2F21"/>
    <w:rsid w:val="00CF424B"/>
    <w:rsid w:val="00CF48B0"/>
    <w:rsid w:val="00CF4AA6"/>
    <w:rsid w:val="00CF4C81"/>
    <w:rsid w:val="00CF5FE4"/>
    <w:rsid w:val="00CF6DCA"/>
    <w:rsid w:val="00CF6FEB"/>
    <w:rsid w:val="00CF7868"/>
    <w:rsid w:val="00CF7878"/>
    <w:rsid w:val="00CF7BB8"/>
    <w:rsid w:val="00D00D13"/>
    <w:rsid w:val="00D02067"/>
    <w:rsid w:val="00D025C5"/>
    <w:rsid w:val="00D03FEF"/>
    <w:rsid w:val="00D041C0"/>
    <w:rsid w:val="00D042D5"/>
    <w:rsid w:val="00D0577F"/>
    <w:rsid w:val="00D05B67"/>
    <w:rsid w:val="00D05DE1"/>
    <w:rsid w:val="00D0634F"/>
    <w:rsid w:val="00D06E51"/>
    <w:rsid w:val="00D06FE8"/>
    <w:rsid w:val="00D07207"/>
    <w:rsid w:val="00D103C2"/>
    <w:rsid w:val="00D108B5"/>
    <w:rsid w:val="00D10D2C"/>
    <w:rsid w:val="00D10FC9"/>
    <w:rsid w:val="00D1176B"/>
    <w:rsid w:val="00D11AD4"/>
    <w:rsid w:val="00D12331"/>
    <w:rsid w:val="00D1339E"/>
    <w:rsid w:val="00D13470"/>
    <w:rsid w:val="00D13A88"/>
    <w:rsid w:val="00D13CBE"/>
    <w:rsid w:val="00D14329"/>
    <w:rsid w:val="00D149E2"/>
    <w:rsid w:val="00D15085"/>
    <w:rsid w:val="00D16A13"/>
    <w:rsid w:val="00D1705A"/>
    <w:rsid w:val="00D170DB"/>
    <w:rsid w:val="00D2019C"/>
    <w:rsid w:val="00D20310"/>
    <w:rsid w:val="00D21642"/>
    <w:rsid w:val="00D2167F"/>
    <w:rsid w:val="00D21712"/>
    <w:rsid w:val="00D21AB8"/>
    <w:rsid w:val="00D21E5B"/>
    <w:rsid w:val="00D225EA"/>
    <w:rsid w:val="00D22A79"/>
    <w:rsid w:val="00D2305C"/>
    <w:rsid w:val="00D23375"/>
    <w:rsid w:val="00D23968"/>
    <w:rsid w:val="00D244EF"/>
    <w:rsid w:val="00D24651"/>
    <w:rsid w:val="00D25AEF"/>
    <w:rsid w:val="00D261C7"/>
    <w:rsid w:val="00D26958"/>
    <w:rsid w:val="00D27008"/>
    <w:rsid w:val="00D27A4D"/>
    <w:rsid w:val="00D31638"/>
    <w:rsid w:val="00D321D7"/>
    <w:rsid w:val="00D3291A"/>
    <w:rsid w:val="00D3313E"/>
    <w:rsid w:val="00D336A5"/>
    <w:rsid w:val="00D37867"/>
    <w:rsid w:val="00D37AAB"/>
    <w:rsid w:val="00D402BD"/>
    <w:rsid w:val="00D40DF2"/>
    <w:rsid w:val="00D415DF"/>
    <w:rsid w:val="00D4299F"/>
    <w:rsid w:val="00D429DD"/>
    <w:rsid w:val="00D434BC"/>
    <w:rsid w:val="00D46393"/>
    <w:rsid w:val="00D47032"/>
    <w:rsid w:val="00D50111"/>
    <w:rsid w:val="00D515CE"/>
    <w:rsid w:val="00D51B2A"/>
    <w:rsid w:val="00D542B5"/>
    <w:rsid w:val="00D55BF8"/>
    <w:rsid w:val="00D561D0"/>
    <w:rsid w:val="00D56308"/>
    <w:rsid w:val="00D567D9"/>
    <w:rsid w:val="00D57756"/>
    <w:rsid w:val="00D57DD4"/>
    <w:rsid w:val="00D60C8E"/>
    <w:rsid w:val="00D61F65"/>
    <w:rsid w:val="00D627E3"/>
    <w:rsid w:val="00D6394B"/>
    <w:rsid w:val="00D64307"/>
    <w:rsid w:val="00D64FE5"/>
    <w:rsid w:val="00D65E3E"/>
    <w:rsid w:val="00D66C2B"/>
    <w:rsid w:val="00D670A3"/>
    <w:rsid w:val="00D67951"/>
    <w:rsid w:val="00D67976"/>
    <w:rsid w:val="00D7032E"/>
    <w:rsid w:val="00D7084D"/>
    <w:rsid w:val="00D70A6B"/>
    <w:rsid w:val="00D726BF"/>
    <w:rsid w:val="00D72926"/>
    <w:rsid w:val="00D72D9C"/>
    <w:rsid w:val="00D74648"/>
    <w:rsid w:val="00D7489E"/>
    <w:rsid w:val="00D74CD5"/>
    <w:rsid w:val="00D75045"/>
    <w:rsid w:val="00D75467"/>
    <w:rsid w:val="00D75A47"/>
    <w:rsid w:val="00D7609E"/>
    <w:rsid w:val="00D76259"/>
    <w:rsid w:val="00D77362"/>
    <w:rsid w:val="00D77B57"/>
    <w:rsid w:val="00D801E8"/>
    <w:rsid w:val="00D80C68"/>
    <w:rsid w:val="00D82484"/>
    <w:rsid w:val="00D826A8"/>
    <w:rsid w:val="00D8321C"/>
    <w:rsid w:val="00D837D4"/>
    <w:rsid w:val="00D84F50"/>
    <w:rsid w:val="00D856B4"/>
    <w:rsid w:val="00D86CF8"/>
    <w:rsid w:val="00D8764D"/>
    <w:rsid w:val="00D87C87"/>
    <w:rsid w:val="00D9002B"/>
    <w:rsid w:val="00D90F46"/>
    <w:rsid w:val="00D910DA"/>
    <w:rsid w:val="00D91EB6"/>
    <w:rsid w:val="00D924CE"/>
    <w:rsid w:val="00D92568"/>
    <w:rsid w:val="00D930E8"/>
    <w:rsid w:val="00D93AD3"/>
    <w:rsid w:val="00D94D36"/>
    <w:rsid w:val="00D9557B"/>
    <w:rsid w:val="00D96049"/>
    <w:rsid w:val="00D966CE"/>
    <w:rsid w:val="00D96BCD"/>
    <w:rsid w:val="00DA0410"/>
    <w:rsid w:val="00DA07FA"/>
    <w:rsid w:val="00DA0F8B"/>
    <w:rsid w:val="00DA11D5"/>
    <w:rsid w:val="00DA2AC3"/>
    <w:rsid w:val="00DA3453"/>
    <w:rsid w:val="00DA3921"/>
    <w:rsid w:val="00DA3A02"/>
    <w:rsid w:val="00DA3FDD"/>
    <w:rsid w:val="00DA4706"/>
    <w:rsid w:val="00DA5AC8"/>
    <w:rsid w:val="00DA6248"/>
    <w:rsid w:val="00DA653F"/>
    <w:rsid w:val="00DA6D5E"/>
    <w:rsid w:val="00DB03C2"/>
    <w:rsid w:val="00DB0D3B"/>
    <w:rsid w:val="00DB0D4D"/>
    <w:rsid w:val="00DB0EAC"/>
    <w:rsid w:val="00DB1025"/>
    <w:rsid w:val="00DB110D"/>
    <w:rsid w:val="00DB122F"/>
    <w:rsid w:val="00DB159D"/>
    <w:rsid w:val="00DB16A2"/>
    <w:rsid w:val="00DB1B87"/>
    <w:rsid w:val="00DB219E"/>
    <w:rsid w:val="00DB2871"/>
    <w:rsid w:val="00DB4A99"/>
    <w:rsid w:val="00DB4CAF"/>
    <w:rsid w:val="00DB536D"/>
    <w:rsid w:val="00DB5679"/>
    <w:rsid w:val="00DB5EB0"/>
    <w:rsid w:val="00DB6E2B"/>
    <w:rsid w:val="00DB6F83"/>
    <w:rsid w:val="00DB779A"/>
    <w:rsid w:val="00DB7D66"/>
    <w:rsid w:val="00DB7F32"/>
    <w:rsid w:val="00DC02D3"/>
    <w:rsid w:val="00DC08F8"/>
    <w:rsid w:val="00DC32E8"/>
    <w:rsid w:val="00DC3493"/>
    <w:rsid w:val="00DC3AE4"/>
    <w:rsid w:val="00DC4262"/>
    <w:rsid w:val="00DC5231"/>
    <w:rsid w:val="00DC72E2"/>
    <w:rsid w:val="00DC7B06"/>
    <w:rsid w:val="00DD033D"/>
    <w:rsid w:val="00DD08F0"/>
    <w:rsid w:val="00DD1A01"/>
    <w:rsid w:val="00DD274A"/>
    <w:rsid w:val="00DD348B"/>
    <w:rsid w:val="00DD42A9"/>
    <w:rsid w:val="00DD4B95"/>
    <w:rsid w:val="00DD5BC0"/>
    <w:rsid w:val="00DD6364"/>
    <w:rsid w:val="00DD660E"/>
    <w:rsid w:val="00DD6EB1"/>
    <w:rsid w:val="00DD7457"/>
    <w:rsid w:val="00DE0544"/>
    <w:rsid w:val="00DE2505"/>
    <w:rsid w:val="00DE26EE"/>
    <w:rsid w:val="00DE2EFA"/>
    <w:rsid w:val="00DE32F1"/>
    <w:rsid w:val="00DE36DC"/>
    <w:rsid w:val="00DE3EFA"/>
    <w:rsid w:val="00DE4442"/>
    <w:rsid w:val="00DE4506"/>
    <w:rsid w:val="00DE47C7"/>
    <w:rsid w:val="00DE49D4"/>
    <w:rsid w:val="00DE5026"/>
    <w:rsid w:val="00DE62B1"/>
    <w:rsid w:val="00DE6EBC"/>
    <w:rsid w:val="00DE6F03"/>
    <w:rsid w:val="00DE72A0"/>
    <w:rsid w:val="00DE7AD9"/>
    <w:rsid w:val="00DF015F"/>
    <w:rsid w:val="00DF03DF"/>
    <w:rsid w:val="00DF0A72"/>
    <w:rsid w:val="00DF2079"/>
    <w:rsid w:val="00DF2BDB"/>
    <w:rsid w:val="00DF3A48"/>
    <w:rsid w:val="00DF56DC"/>
    <w:rsid w:val="00DF576F"/>
    <w:rsid w:val="00DF60CB"/>
    <w:rsid w:val="00DF6FC7"/>
    <w:rsid w:val="00DF745E"/>
    <w:rsid w:val="00DF77D3"/>
    <w:rsid w:val="00DF7CE0"/>
    <w:rsid w:val="00DF7F11"/>
    <w:rsid w:val="00E0089C"/>
    <w:rsid w:val="00E008CB"/>
    <w:rsid w:val="00E00905"/>
    <w:rsid w:val="00E01494"/>
    <w:rsid w:val="00E03E49"/>
    <w:rsid w:val="00E0425E"/>
    <w:rsid w:val="00E04462"/>
    <w:rsid w:val="00E04C5F"/>
    <w:rsid w:val="00E0561A"/>
    <w:rsid w:val="00E06514"/>
    <w:rsid w:val="00E06742"/>
    <w:rsid w:val="00E07C3A"/>
    <w:rsid w:val="00E1001A"/>
    <w:rsid w:val="00E104EE"/>
    <w:rsid w:val="00E106B2"/>
    <w:rsid w:val="00E1097B"/>
    <w:rsid w:val="00E11339"/>
    <w:rsid w:val="00E11F20"/>
    <w:rsid w:val="00E1276F"/>
    <w:rsid w:val="00E1281C"/>
    <w:rsid w:val="00E13433"/>
    <w:rsid w:val="00E15B38"/>
    <w:rsid w:val="00E16187"/>
    <w:rsid w:val="00E16230"/>
    <w:rsid w:val="00E16546"/>
    <w:rsid w:val="00E16E13"/>
    <w:rsid w:val="00E1708D"/>
    <w:rsid w:val="00E170C3"/>
    <w:rsid w:val="00E17533"/>
    <w:rsid w:val="00E205E4"/>
    <w:rsid w:val="00E21E4B"/>
    <w:rsid w:val="00E23E34"/>
    <w:rsid w:val="00E24043"/>
    <w:rsid w:val="00E245FC"/>
    <w:rsid w:val="00E25DB5"/>
    <w:rsid w:val="00E26183"/>
    <w:rsid w:val="00E30281"/>
    <w:rsid w:val="00E304F9"/>
    <w:rsid w:val="00E306E4"/>
    <w:rsid w:val="00E3086D"/>
    <w:rsid w:val="00E30AC0"/>
    <w:rsid w:val="00E30DEB"/>
    <w:rsid w:val="00E3331F"/>
    <w:rsid w:val="00E337BF"/>
    <w:rsid w:val="00E337DB"/>
    <w:rsid w:val="00E33808"/>
    <w:rsid w:val="00E33B82"/>
    <w:rsid w:val="00E34403"/>
    <w:rsid w:val="00E34708"/>
    <w:rsid w:val="00E34996"/>
    <w:rsid w:val="00E34C25"/>
    <w:rsid w:val="00E35488"/>
    <w:rsid w:val="00E3556B"/>
    <w:rsid w:val="00E35EF8"/>
    <w:rsid w:val="00E36038"/>
    <w:rsid w:val="00E371D7"/>
    <w:rsid w:val="00E37DD9"/>
    <w:rsid w:val="00E407C2"/>
    <w:rsid w:val="00E41A20"/>
    <w:rsid w:val="00E42789"/>
    <w:rsid w:val="00E42DE6"/>
    <w:rsid w:val="00E455B6"/>
    <w:rsid w:val="00E458C9"/>
    <w:rsid w:val="00E462C3"/>
    <w:rsid w:val="00E46566"/>
    <w:rsid w:val="00E47175"/>
    <w:rsid w:val="00E511E3"/>
    <w:rsid w:val="00E51812"/>
    <w:rsid w:val="00E51AD6"/>
    <w:rsid w:val="00E5225C"/>
    <w:rsid w:val="00E527F8"/>
    <w:rsid w:val="00E52874"/>
    <w:rsid w:val="00E53858"/>
    <w:rsid w:val="00E53A44"/>
    <w:rsid w:val="00E54A46"/>
    <w:rsid w:val="00E54F23"/>
    <w:rsid w:val="00E54F2A"/>
    <w:rsid w:val="00E55B59"/>
    <w:rsid w:val="00E55C4F"/>
    <w:rsid w:val="00E56A8C"/>
    <w:rsid w:val="00E606E9"/>
    <w:rsid w:val="00E6093F"/>
    <w:rsid w:val="00E60991"/>
    <w:rsid w:val="00E60BDF"/>
    <w:rsid w:val="00E60C00"/>
    <w:rsid w:val="00E60F58"/>
    <w:rsid w:val="00E61780"/>
    <w:rsid w:val="00E623A9"/>
    <w:rsid w:val="00E62B69"/>
    <w:rsid w:val="00E62F08"/>
    <w:rsid w:val="00E6332E"/>
    <w:rsid w:val="00E63560"/>
    <w:rsid w:val="00E63A11"/>
    <w:rsid w:val="00E63A1A"/>
    <w:rsid w:val="00E63F3F"/>
    <w:rsid w:val="00E64B42"/>
    <w:rsid w:val="00E65093"/>
    <w:rsid w:val="00E655B9"/>
    <w:rsid w:val="00E6579A"/>
    <w:rsid w:val="00E6749B"/>
    <w:rsid w:val="00E67864"/>
    <w:rsid w:val="00E679B6"/>
    <w:rsid w:val="00E67C8D"/>
    <w:rsid w:val="00E67F3A"/>
    <w:rsid w:val="00E7074D"/>
    <w:rsid w:val="00E70DE3"/>
    <w:rsid w:val="00E70E8E"/>
    <w:rsid w:val="00E71A6D"/>
    <w:rsid w:val="00E72B5C"/>
    <w:rsid w:val="00E73091"/>
    <w:rsid w:val="00E730AB"/>
    <w:rsid w:val="00E73985"/>
    <w:rsid w:val="00E745D8"/>
    <w:rsid w:val="00E74698"/>
    <w:rsid w:val="00E75A2D"/>
    <w:rsid w:val="00E7656F"/>
    <w:rsid w:val="00E77174"/>
    <w:rsid w:val="00E77AE5"/>
    <w:rsid w:val="00E77FC1"/>
    <w:rsid w:val="00E81EC6"/>
    <w:rsid w:val="00E820AB"/>
    <w:rsid w:val="00E83711"/>
    <w:rsid w:val="00E85547"/>
    <w:rsid w:val="00E862E5"/>
    <w:rsid w:val="00E86969"/>
    <w:rsid w:val="00E905DF"/>
    <w:rsid w:val="00E90B09"/>
    <w:rsid w:val="00E90B24"/>
    <w:rsid w:val="00E913AC"/>
    <w:rsid w:val="00E95A54"/>
    <w:rsid w:val="00E95EE5"/>
    <w:rsid w:val="00E96052"/>
    <w:rsid w:val="00E963FB"/>
    <w:rsid w:val="00E9691D"/>
    <w:rsid w:val="00E97ECB"/>
    <w:rsid w:val="00EA0885"/>
    <w:rsid w:val="00EA089C"/>
    <w:rsid w:val="00EA118A"/>
    <w:rsid w:val="00EA135C"/>
    <w:rsid w:val="00EA1A45"/>
    <w:rsid w:val="00EA1E46"/>
    <w:rsid w:val="00EA2B4B"/>
    <w:rsid w:val="00EA30E4"/>
    <w:rsid w:val="00EA32EE"/>
    <w:rsid w:val="00EA35C1"/>
    <w:rsid w:val="00EA3603"/>
    <w:rsid w:val="00EA4395"/>
    <w:rsid w:val="00EA45B8"/>
    <w:rsid w:val="00EA4D98"/>
    <w:rsid w:val="00EA5ADA"/>
    <w:rsid w:val="00EA6C80"/>
    <w:rsid w:val="00EA7382"/>
    <w:rsid w:val="00EA7BFE"/>
    <w:rsid w:val="00EA7F61"/>
    <w:rsid w:val="00EB14D6"/>
    <w:rsid w:val="00EB15A2"/>
    <w:rsid w:val="00EB182D"/>
    <w:rsid w:val="00EB1BE2"/>
    <w:rsid w:val="00EB1F99"/>
    <w:rsid w:val="00EB27E2"/>
    <w:rsid w:val="00EB3824"/>
    <w:rsid w:val="00EB3857"/>
    <w:rsid w:val="00EB3ACF"/>
    <w:rsid w:val="00EB4405"/>
    <w:rsid w:val="00EB66F8"/>
    <w:rsid w:val="00EB6983"/>
    <w:rsid w:val="00EB711C"/>
    <w:rsid w:val="00EC00CE"/>
    <w:rsid w:val="00EC0588"/>
    <w:rsid w:val="00EC05F0"/>
    <w:rsid w:val="00EC0CF4"/>
    <w:rsid w:val="00EC10D4"/>
    <w:rsid w:val="00EC2E73"/>
    <w:rsid w:val="00EC40FF"/>
    <w:rsid w:val="00EC46D9"/>
    <w:rsid w:val="00EC4CFE"/>
    <w:rsid w:val="00EC57F7"/>
    <w:rsid w:val="00EC5DD3"/>
    <w:rsid w:val="00ED1DD6"/>
    <w:rsid w:val="00ED2206"/>
    <w:rsid w:val="00ED28B4"/>
    <w:rsid w:val="00ED3248"/>
    <w:rsid w:val="00ED33F1"/>
    <w:rsid w:val="00ED432D"/>
    <w:rsid w:val="00ED6350"/>
    <w:rsid w:val="00ED6711"/>
    <w:rsid w:val="00ED6F99"/>
    <w:rsid w:val="00ED7330"/>
    <w:rsid w:val="00ED79B9"/>
    <w:rsid w:val="00EE0230"/>
    <w:rsid w:val="00EE0FAE"/>
    <w:rsid w:val="00EE1172"/>
    <w:rsid w:val="00EE13E9"/>
    <w:rsid w:val="00EE1C90"/>
    <w:rsid w:val="00EE1D70"/>
    <w:rsid w:val="00EE1E5F"/>
    <w:rsid w:val="00EE265B"/>
    <w:rsid w:val="00EE303F"/>
    <w:rsid w:val="00EE313A"/>
    <w:rsid w:val="00EE555E"/>
    <w:rsid w:val="00EE6EF0"/>
    <w:rsid w:val="00EE727E"/>
    <w:rsid w:val="00EF00E4"/>
    <w:rsid w:val="00EF0E1A"/>
    <w:rsid w:val="00EF128D"/>
    <w:rsid w:val="00EF155A"/>
    <w:rsid w:val="00EF15D4"/>
    <w:rsid w:val="00EF163F"/>
    <w:rsid w:val="00EF1656"/>
    <w:rsid w:val="00EF1E6A"/>
    <w:rsid w:val="00EF21F6"/>
    <w:rsid w:val="00EF249D"/>
    <w:rsid w:val="00EF2D33"/>
    <w:rsid w:val="00EF3ABE"/>
    <w:rsid w:val="00EF4335"/>
    <w:rsid w:val="00EF47BA"/>
    <w:rsid w:val="00EF5048"/>
    <w:rsid w:val="00EF5320"/>
    <w:rsid w:val="00EF566E"/>
    <w:rsid w:val="00EF6DAB"/>
    <w:rsid w:val="00EF7AA6"/>
    <w:rsid w:val="00F00CCF"/>
    <w:rsid w:val="00F01506"/>
    <w:rsid w:val="00F01D2C"/>
    <w:rsid w:val="00F03C7F"/>
    <w:rsid w:val="00F044E8"/>
    <w:rsid w:val="00F045DE"/>
    <w:rsid w:val="00F0497B"/>
    <w:rsid w:val="00F05382"/>
    <w:rsid w:val="00F05AD9"/>
    <w:rsid w:val="00F05FF4"/>
    <w:rsid w:val="00F06047"/>
    <w:rsid w:val="00F07952"/>
    <w:rsid w:val="00F07DF9"/>
    <w:rsid w:val="00F10D61"/>
    <w:rsid w:val="00F110BB"/>
    <w:rsid w:val="00F11D73"/>
    <w:rsid w:val="00F120E9"/>
    <w:rsid w:val="00F123CC"/>
    <w:rsid w:val="00F12BB2"/>
    <w:rsid w:val="00F13A48"/>
    <w:rsid w:val="00F144E3"/>
    <w:rsid w:val="00F146EF"/>
    <w:rsid w:val="00F1508F"/>
    <w:rsid w:val="00F150AC"/>
    <w:rsid w:val="00F157EC"/>
    <w:rsid w:val="00F15C45"/>
    <w:rsid w:val="00F1731E"/>
    <w:rsid w:val="00F17DEA"/>
    <w:rsid w:val="00F20326"/>
    <w:rsid w:val="00F20AB0"/>
    <w:rsid w:val="00F20D0C"/>
    <w:rsid w:val="00F228F6"/>
    <w:rsid w:val="00F22F8A"/>
    <w:rsid w:val="00F2381D"/>
    <w:rsid w:val="00F23B5D"/>
    <w:rsid w:val="00F24035"/>
    <w:rsid w:val="00F24155"/>
    <w:rsid w:val="00F244F7"/>
    <w:rsid w:val="00F27E6A"/>
    <w:rsid w:val="00F31222"/>
    <w:rsid w:val="00F314DF"/>
    <w:rsid w:val="00F31670"/>
    <w:rsid w:val="00F31A59"/>
    <w:rsid w:val="00F31C60"/>
    <w:rsid w:val="00F324DA"/>
    <w:rsid w:val="00F329C9"/>
    <w:rsid w:val="00F331C1"/>
    <w:rsid w:val="00F34319"/>
    <w:rsid w:val="00F35B2F"/>
    <w:rsid w:val="00F36461"/>
    <w:rsid w:val="00F36C1D"/>
    <w:rsid w:val="00F37042"/>
    <w:rsid w:val="00F372C0"/>
    <w:rsid w:val="00F3756E"/>
    <w:rsid w:val="00F37B59"/>
    <w:rsid w:val="00F40F5A"/>
    <w:rsid w:val="00F414D0"/>
    <w:rsid w:val="00F41CD8"/>
    <w:rsid w:val="00F4214D"/>
    <w:rsid w:val="00F43688"/>
    <w:rsid w:val="00F437C6"/>
    <w:rsid w:val="00F44129"/>
    <w:rsid w:val="00F44F46"/>
    <w:rsid w:val="00F463F1"/>
    <w:rsid w:val="00F46878"/>
    <w:rsid w:val="00F46BDA"/>
    <w:rsid w:val="00F46F50"/>
    <w:rsid w:val="00F4700B"/>
    <w:rsid w:val="00F47758"/>
    <w:rsid w:val="00F50B47"/>
    <w:rsid w:val="00F51243"/>
    <w:rsid w:val="00F518B2"/>
    <w:rsid w:val="00F51FD0"/>
    <w:rsid w:val="00F52141"/>
    <w:rsid w:val="00F53F7E"/>
    <w:rsid w:val="00F557CF"/>
    <w:rsid w:val="00F561C6"/>
    <w:rsid w:val="00F56D81"/>
    <w:rsid w:val="00F60379"/>
    <w:rsid w:val="00F60471"/>
    <w:rsid w:val="00F62495"/>
    <w:rsid w:val="00F62715"/>
    <w:rsid w:val="00F64560"/>
    <w:rsid w:val="00F65744"/>
    <w:rsid w:val="00F662C2"/>
    <w:rsid w:val="00F6656D"/>
    <w:rsid w:val="00F6705D"/>
    <w:rsid w:val="00F674B5"/>
    <w:rsid w:val="00F67FBE"/>
    <w:rsid w:val="00F70BC7"/>
    <w:rsid w:val="00F7164C"/>
    <w:rsid w:val="00F71B41"/>
    <w:rsid w:val="00F735B7"/>
    <w:rsid w:val="00F73DBA"/>
    <w:rsid w:val="00F74479"/>
    <w:rsid w:val="00F74F4D"/>
    <w:rsid w:val="00F758D1"/>
    <w:rsid w:val="00F75A44"/>
    <w:rsid w:val="00F76E01"/>
    <w:rsid w:val="00F77EB7"/>
    <w:rsid w:val="00F80E45"/>
    <w:rsid w:val="00F8128A"/>
    <w:rsid w:val="00F82832"/>
    <w:rsid w:val="00F829CF"/>
    <w:rsid w:val="00F82C13"/>
    <w:rsid w:val="00F8375F"/>
    <w:rsid w:val="00F83974"/>
    <w:rsid w:val="00F839DC"/>
    <w:rsid w:val="00F85082"/>
    <w:rsid w:val="00F85486"/>
    <w:rsid w:val="00F85E9C"/>
    <w:rsid w:val="00F90043"/>
    <w:rsid w:val="00F90BFE"/>
    <w:rsid w:val="00F916D3"/>
    <w:rsid w:val="00F91F01"/>
    <w:rsid w:val="00F931AF"/>
    <w:rsid w:val="00F939A3"/>
    <w:rsid w:val="00F93D49"/>
    <w:rsid w:val="00F94B33"/>
    <w:rsid w:val="00F94EF8"/>
    <w:rsid w:val="00F95668"/>
    <w:rsid w:val="00F95A37"/>
    <w:rsid w:val="00F9656F"/>
    <w:rsid w:val="00F96C0E"/>
    <w:rsid w:val="00FA0506"/>
    <w:rsid w:val="00FA0D14"/>
    <w:rsid w:val="00FA25FA"/>
    <w:rsid w:val="00FA281D"/>
    <w:rsid w:val="00FA31E3"/>
    <w:rsid w:val="00FA3D1D"/>
    <w:rsid w:val="00FA4546"/>
    <w:rsid w:val="00FA4625"/>
    <w:rsid w:val="00FA4EF7"/>
    <w:rsid w:val="00FA597E"/>
    <w:rsid w:val="00FA61F4"/>
    <w:rsid w:val="00FA684E"/>
    <w:rsid w:val="00FA7786"/>
    <w:rsid w:val="00FA7797"/>
    <w:rsid w:val="00FA7863"/>
    <w:rsid w:val="00FA7C0E"/>
    <w:rsid w:val="00FB22FC"/>
    <w:rsid w:val="00FB26FD"/>
    <w:rsid w:val="00FB312D"/>
    <w:rsid w:val="00FB32BA"/>
    <w:rsid w:val="00FB409C"/>
    <w:rsid w:val="00FB46D7"/>
    <w:rsid w:val="00FB496C"/>
    <w:rsid w:val="00FB4CD2"/>
    <w:rsid w:val="00FB4EAD"/>
    <w:rsid w:val="00FB5379"/>
    <w:rsid w:val="00FB538F"/>
    <w:rsid w:val="00FB60B5"/>
    <w:rsid w:val="00FB6367"/>
    <w:rsid w:val="00FB65D0"/>
    <w:rsid w:val="00FB7388"/>
    <w:rsid w:val="00FB7910"/>
    <w:rsid w:val="00FC00EA"/>
    <w:rsid w:val="00FC08DB"/>
    <w:rsid w:val="00FC0F0F"/>
    <w:rsid w:val="00FC1423"/>
    <w:rsid w:val="00FC15B9"/>
    <w:rsid w:val="00FC17F7"/>
    <w:rsid w:val="00FC1D45"/>
    <w:rsid w:val="00FC25AF"/>
    <w:rsid w:val="00FC28CD"/>
    <w:rsid w:val="00FC2B87"/>
    <w:rsid w:val="00FC2EE6"/>
    <w:rsid w:val="00FC31A0"/>
    <w:rsid w:val="00FC3A91"/>
    <w:rsid w:val="00FC3F9E"/>
    <w:rsid w:val="00FC476D"/>
    <w:rsid w:val="00FC55F2"/>
    <w:rsid w:val="00FC5BD0"/>
    <w:rsid w:val="00FC5D86"/>
    <w:rsid w:val="00FC6213"/>
    <w:rsid w:val="00FC6353"/>
    <w:rsid w:val="00FC67EB"/>
    <w:rsid w:val="00FC7E89"/>
    <w:rsid w:val="00FD0010"/>
    <w:rsid w:val="00FD081A"/>
    <w:rsid w:val="00FD0A12"/>
    <w:rsid w:val="00FD0C06"/>
    <w:rsid w:val="00FD1785"/>
    <w:rsid w:val="00FD1C6A"/>
    <w:rsid w:val="00FD2272"/>
    <w:rsid w:val="00FD25D8"/>
    <w:rsid w:val="00FD298E"/>
    <w:rsid w:val="00FD2E49"/>
    <w:rsid w:val="00FD3566"/>
    <w:rsid w:val="00FD4816"/>
    <w:rsid w:val="00FD4DFB"/>
    <w:rsid w:val="00FD51D1"/>
    <w:rsid w:val="00FD533A"/>
    <w:rsid w:val="00FD5448"/>
    <w:rsid w:val="00FD5553"/>
    <w:rsid w:val="00FD59C1"/>
    <w:rsid w:val="00FD5C41"/>
    <w:rsid w:val="00FD6601"/>
    <w:rsid w:val="00FD68E8"/>
    <w:rsid w:val="00FD73C1"/>
    <w:rsid w:val="00FD7B41"/>
    <w:rsid w:val="00FE00BD"/>
    <w:rsid w:val="00FE045D"/>
    <w:rsid w:val="00FE0FD3"/>
    <w:rsid w:val="00FE1531"/>
    <w:rsid w:val="00FE216B"/>
    <w:rsid w:val="00FE2AE5"/>
    <w:rsid w:val="00FE2FB8"/>
    <w:rsid w:val="00FE3327"/>
    <w:rsid w:val="00FE36DC"/>
    <w:rsid w:val="00FE3813"/>
    <w:rsid w:val="00FE4FFB"/>
    <w:rsid w:val="00FE544B"/>
    <w:rsid w:val="00FE5627"/>
    <w:rsid w:val="00FE5F90"/>
    <w:rsid w:val="00FE64CB"/>
    <w:rsid w:val="00FE685B"/>
    <w:rsid w:val="00FE6AF4"/>
    <w:rsid w:val="00FE76EE"/>
    <w:rsid w:val="00FE79D1"/>
    <w:rsid w:val="00FE7ED9"/>
    <w:rsid w:val="00FF0142"/>
    <w:rsid w:val="00FF13D0"/>
    <w:rsid w:val="00FF1F20"/>
    <w:rsid w:val="00FF20F4"/>
    <w:rsid w:val="00FF3C39"/>
    <w:rsid w:val="00FF4613"/>
    <w:rsid w:val="00FF5A9F"/>
    <w:rsid w:val="00FF6909"/>
    <w:rsid w:val="00FF6AAF"/>
    <w:rsid w:val="00FF76EC"/>
    <w:rsid w:val="00FF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30697"/>
  <w15:chartTrackingRefBased/>
  <w15:docId w15:val="{E2D074EE-868A-984F-978F-FB2B5B78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164678"/>
    <w:rPr>
      <w:sz w:val="24"/>
      <w:szCs w:val="24"/>
      <w:lang w:eastAsia="en-GB"/>
    </w:rPr>
  </w:style>
  <w:style w:type="paragraph" w:styleId="Heading1">
    <w:name w:val="heading 1"/>
    <w:basedOn w:val="Normal"/>
    <w:next w:val="BodyText"/>
    <w:qFormat/>
    <w:rsid w:val="00F674B5"/>
    <w:pPr>
      <w:keepNext/>
      <w:spacing w:before="240" w:after="60"/>
      <w:outlineLvl w:val="0"/>
    </w:pPr>
    <w:rPr>
      <w:rFonts w:ascii="Segoe UI Light" w:hAnsi="Segoe UI Light"/>
      <w:b/>
      <w:color w:val="000080"/>
      <w:kern w:val="32"/>
      <w:sz w:val="56"/>
      <w:lang w:eastAsia="en-US"/>
    </w:rPr>
  </w:style>
  <w:style w:type="paragraph" w:styleId="Heading2">
    <w:name w:val="heading 2"/>
    <w:basedOn w:val="Normal"/>
    <w:next w:val="BodyText"/>
    <w:link w:val="Heading2Char"/>
    <w:qFormat/>
    <w:rsid w:val="00F674B5"/>
    <w:pPr>
      <w:keepNext/>
      <w:spacing w:before="240" w:after="60"/>
      <w:outlineLvl w:val="1"/>
    </w:pPr>
    <w:rPr>
      <w:rFonts w:ascii="Segoe UI Light" w:hAnsi="Segoe UI Light"/>
      <w:color w:val="CC0000"/>
      <w:sz w:val="40"/>
      <w:lang w:eastAsia="en-US"/>
    </w:rPr>
  </w:style>
  <w:style w:type="paragraph" w:styleId="Heading3">
    <w:name w:val="heading 3"/>
    <w:basedOn w:val="Heading2"/>
    <w:next w:val="BodyText"/>
    <w:qFormat/>
    <w:rsid w:val="00F674B5"/>
    <w:pPr>
      <w:outlineLvl w:val="2"/>
    </w:pPr>
    <w:rPr>
      <w:color w:val="538135"/>
      <w:sz w:val="36"/>
    </w:rPr>
  </w:style>
  <w:style w:type="paragraph" w:styleId="Heading4">
    <w:name w:val="heading 4"/>
    <w:basedOn w:val="Heading2"/>
    <w:next w:val="Normal"/>
    <w:rsid w:val="00F674B5"/>
    <w:pPr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1stSentence">
    <w:name w:val="Intro 1st Sentence"/>
    <w:basedOn w:val="Normal"/>
    <w:link w:val="Intro1stSentenceChar"/>
    <w:rsid w:val="00F674B5"/>
    <w:pPr>
      <w:ind w:right="2707"/>
    </w:pPr>
    <w:rPr>
      <w:color w:val="993300"/>
      <w:lang w:eastAsia="en-US"/>
    </w:rPr>
  </w:style>
  <w:style w:type="paragraph" w:customStyle="1" w:styleId="FigureCaption">
    <w:name w:val="Figure Caption"/>
    <w:basedOn w:val="Normal"/>
    <w:next w:val="BodyText"/>
    <w:link w:val="FigureCaptionChar"/>
    <w:rsid w:val="00F674B5"/>
    <w:rPr>
      <w:color w:val="1F497D"/>
      <w:lang w:eastAsia="en-US"/>
    </w:rPr>
  </w:style>
  <w:style w:type="paragraph" w:customStyle="1" w:styleId="SideBar">
    <w:name w:val="SideBar"/>
    <w:basedOn w:val="Normal"/>
    <w:rsid w:val="00F674B5"/>
    <w:pPr>
      <w:pBdr>
        <w:right w:val="single" w:sz="2" w:space="4" w:color="0000FF"/>
      </w:pBdr>
      <w:ind w:left="720" w:right="5760"/>
    </w:pPr>
    <w:rPr>
      <w:rFonts w:ascii="Calibri" w:hAnsi="Calibri"/>
      <w:color w:val="1F497D"/>
      <w:lang w:eastAsia="en-US"/>
    </w:rPr>
  </w:style>
  <w:style w:type="paragraph" w:styleId="BodyText">
    <w:name w:val="Body Text"/>
    <w:basedOn w:val="Normal"/>
    <w:link w:val="BodyTextChar"/>
    <w:rsid w:val="00F674B5"/>
    <w:pPr>
      <w:jc w:val="both"/>
    </w:pPr>
    <w:rPr>
      <w:rFonts w:ascii="Calibri" w:hAnsi="Calibri"/>
      <w:lang w:eastAsia="en-US"/>
    </w:rPr>
  </w:style>
  <w:style w:type="paragraph" w:customStyle="1" w:styleId="FastFactsHeader">
    <w:name w:val="Fast Facts Header"/>
    <w:basedOn w:val="Normal"/>
    <w:rsid w:val="00F674B5"/>
    <w:pPr>
      <w:shd w:val="clear" w:color="auto" w:fill="000080"/>
      <w:ind w:left="720" w:right="5760"/>
      <w:jc w:val="center"/>
    </w:pPr>
    <w:rPr>
      <w:rFonts w:ascii="Helvetica" w:hAnsi="Helvetica"/>
      <w:b/>
      <w:color w:val="FFFFFF"/>
      <w:lang w:eastAsia="en-US"/>
    </w:rPr>
  </w:style>
  <w:style w:type="paragraph" w:customStyle="1" w:styleId="AuthorName">
    <w:name w:val="Author Name"/>
    <w:basedOn w:val="Normal"/>
    <w:rsid w:val="00F674B5"/>
    <w:pPr>
      <w:pBdr>
        <w:right w:val="single" w:sz="4" w:space="4" w:color="0000FF"/>
      </w:pBdr>
      <w:ind w:left="720" w:right="5760"/>
    </w:pPr>
    <w:rPr>
      <w:rFonts w:ascii="Calibri" w:hAnsi="Calibri"/>
      <w:b/>
      <w:color w:val="538135"/>
      <w:lang w:eastAsia="en-US"/>
    </w:rPr>
  </w:style>
  <w:style w:type="paragraph" w:customStyle="1" w:styleId="Bio">
    <w:name w:val="Bio"/>
    <w:basedOn w:val="AuthorName"/>
    <w:rsid w:val="00F674B5"/>
    <w:rPr>
      <w:b w:val="0"/>
      <w:sz w:val="20"/>
    </w:rPr>
  </w:style>
  <w:style w:type="paragraph" w:customStyle="1" w:styleId="SidebarCaption">
    <w:name w:val="Sidebar Caption"/>
    <w:basedOn w:val="SideBar"/>
    <w:rsid w:val="00F674B5"/>
    <w:rPr>
      <w:b/>
    </w:rPr>
  </w:style>
  <w:style w:type="paragraph" w:customStyle="1" w:styleId="AuthorEmailandPhone">
    <w:name w:val="Author Email and Phone"/>
    <w:basedOn w:val="AuthorName"/>
    <w:rsid w:val="00F674B5"/>
    <w:rPr>
      <w:b w:val="0"/>
      <w:sz w:val="20"/>
      <w:u w:val="single"/>
    </w:rPr>
  </w:style>
  <w:style w:type="paragraph" w:customStyle="1" w:styleId="PullQuote">
    <w:name w:val="PullQuote"/>
    <w:basedOn w:val="Normal"/>
    <w:rsid w:val="00F674B5"/>
    <w:pPr>
      <w:pBdr>
        <w:top w:val="single" w:sz="4" w:space="10" w:color="2F5496"/>
        <w:left w:val="single" w:sz="4" w:space="20" w:color="2F5496"/>
        <w:bottom w:val="single" w:sz="4" w:space="10" w:color="2F5496"/>
        <w:right w:val="single" w:sz="4" w:space="20" w:color="2F5496"/>
      </w:pBdr>
      <w:shd w:val="clear" w:color="auto" w:fill="0070C0"/>
      <w:spacing w:before="240" w:after="240" w:line="288" w:lineRule="auto"/>
      <w:ind w:left="1440" w:right="5040"/>
    </w:pPr>
    <w:rPr>
      <w:rFonts w:ascii="Segoe UI" w:hAnsi="Segoe UI"/>
      <w:color w:val="FFFFFF"/>
      <w:lang w:eastAsia="en-US"/>
    </w:rPr>
  </w:style>
  <w:style w:type="paragraph" w:customStyle="1" w:styleId="CodeSnippet">
    <w:name w:val="Code Snippet"/>
    <w:basedOn w:val="Normal"/>
    <w:qFormat/>
    <w:rsid w:val="00F674B5"/>
    <w:pPr>
      <w:shd w:val="clear" w:color="auto" w:fill="F3F3F3"/>
      <w:suppressAutoHyphens/>
      <w:ind w:left="720" w:right="3240"/>
    </w:pPr>
    <w:rPr>
      <w:rFonts w:ascii="Consolas" w:hAnsi="Consolas"/>
      <w:noProof/>
      <w:color w:val="000000"/>
      <w:lang w:eastAsia="en-US"/>
    </w:rPr>
  </w:style>
  <w:style w:type="paragraph" w:customStyle="1" w:styleId="CodeListing">
    <w:name w:val="Code Listing"/>
    <w:basedOn w:val="CodeSnippet"/>
    <w:rsid w:val="00F674B5"/>
    <w:pPr>
      <w:shd w:val="clear" w:color="auto" w:fill="D9D9D9"/>
      <w:ind w:right="1872"/>
    </w:pPr>
  </w:style>
  <w:style w:type="paragraph" w:customStyle="1" w:styleId="CodeListingHeader">
    <w:name w:val="Code Listing Header"/>
    <w:basedOn w:val="CodeSnippet"/>
    <w:next w:val="CodeListing"/>
    <w:rsid w:val="00F674B5"/>
    <w:pPr>
      <w:shd w:val="clear" w:color="auto" w:fill="0060A8"/>
      <w:ind w:right="1872"/>
    </w:pPr>
    <w:rPr>
      <w:rFonts w:ascii="Calibri" w:hAnsi="Calibri"/>
      <w:color w:val="FFFFFF"/>
    </w:rPr>
  </w:style>
  <w:style w:type="paragraph" w:customStyle="1" w:styleId="FastFactsText">
    <w:name w:val="Fast Facts Text"/>
    <w:basedOn w:val="FastFactsHeader"/>
    <w:rsid w:val="00F674B5"/>
    <w:pPr>
      <w:shd w:val="clear" w:color="auto" w:fill="auto"/>
      <w:jc w:val="left"/>
    </w:pPr>
    <w:rPr>
      <w:rFonts w:ascii="Calibri" w:hAnsi="Calibri"/>
      <w:color w:val="666699"/>
      <w:sz w:val="20"/>
    </w:rPr>
  </w:style>
  <w:style w:type="paragraph" w:customStyle="1" w:styleId="Introremaining">
    <w:name w:val="Intro (remaining)"/>
    <w:basedOn w:val="Intro1stSentence"/>
    <w:next w:val="BodyText"/>
    <w:link w:val="IntroremainingChar"/>
    <w:rsid w:val="00F674B5"/>
    <w:rPr>
      <w:bCs/>
      <w:color w:val="auto"/>
    </w:rPr>
  </w:style>
  <w:style w:type="character" w:customStyle="1" w:styleId="Intro1stSentenceChar">
    <w:name w:val="Intro 1st Sentence Char"/>
    <w:link w:val="Intro1stSentence"/>
    <w:rsid w:val="00F674B5"/>
    <w:rPr>
      <w:rFonts w:ascii="Verdana" w:hAnsi="Verdana"/>
      <w:color w:val="993300"/>
      <w:sz w:val="24"/>
    </w:rPr>
  </w:style>
  <w:style w:type="character" w:customStyle="1" w:styleId="IntroremainingChar">
    <w:name w:val="Intro (remaining) Char"/>
    <w:link w:val="Introremaining"/>
    <w:rsid w:val="00F674B5"/>
    <w:rPr>
      <w:rFonts w:ascii="Verdana" w:hAnsi="Verdana"/>
      <w:bCs/>
      <w:sz w:val="24"/>
    </w:rPr>
  </w:style>
  <w:style w:type="paragraph" w:customStyle="1" w:styleId="FigureCaptionBold">
    <w:name w:val="Figure Caption + Bold"/>
    <w:basedOn w:val="FigureCaption"/>
    <w:link w:val="FigureCaptionBoldChar"/>
    <w:rsid w:val="00F674B5"/>
    <w:rPr>
      <w:b/>
      <w:bCs/>
      <w:iCs/>
    </w:rPr>
  </w:style>
  <w:style w:type="character" w:customStyle="1" w:styleId="FigureCaptionChar">
    <w:name w:val="Figure Caption Char"/>
    <w:link w:val="FigureCaption"/>
    <w:rsid w:val="00F674B5"/>
    <w:rPr>
      <w:rFonts w:ascii="Verdana" w:hAnsi="Verdana"/>
      <w:color w:val="1F497D"/>
    </w:rPr>
  </w:style>
  <w:style w:type="character" w:customStyle="1" w:styleId="FigureCaptionBoldChar">
    <w:name w:val="Figure Caption + Bold Char"/>
    <w:link w:val="FigureCaptionBold"/>
    <w:rsid w:val="00F674B5"/>
    <w:rPr>
      <w:rFonts w:ascii="Verdana" w:hAnsi="Verdana"/>
      <w:b/>
      <w:bCs/>
      <w:iCs/>
      <w:color w:val="1F497D"/>
    </w:rPr>
  </w:style>
  <w:style w:type="paragraph" w:customStyle="1" w:styleId="NumberedBodyText">
    <w:name w:val="Numbered Body Text"/>
    <w:basedOn w:val="BodyText"/>
    <w:rsid w:val="00F674B5"/>
    <w:pPr>
      <w:numPr>
        <w:numId w:val="1"/>
      </w:numPr>
    </w:pPr>
  </w:style>
  <w:style w:type="paragraph" w:customStyle="1" w:styleId="BullettedBodyText">
    <w:name w:val="Bulletted Body Text"/>
    <w:basedOn w:val="BodyText"/>
    <w:rsid w:val="00F674B5"/>
    <w:pPr>
      <w:numPr>
        <w:numId w:val="2"/>
      </w:numPr>
    </w:pPr>
  </w:style>
  <w:style w:type="character" w:styleId="Hyperlink">
    <w:name w:val="Hyperlink"/>
    <w:rsid w:val="00F674B5"/>
    <w:rPr>
      <w:color w:val="0000FF"/>
      <w:u w:val="single"/>
    </w:rPr>
  </w:style>
  <w:style w:type="paragraph" w:customStyle="1" w:styleId="TableHeading">
    <w:name w:val="Table Heading"/>
    <w:basedOn w:val="Normal"/>
    <w:rsid w:val="00F674B5"/>
    <w:pPr>
      <w:pBdr>
        <w:top w:val="single" w:sz="8" w:space="1" w:color="0060A8"/>
        <w:left w:val="single" w:sz="8" w:space="4" w:color="0060A8"/>
        <w:bottom w:val="single" w:sz="8" w:space="1" w:color="0060A8"/>
        <w:right w:val="single" w:sz="8" w:space="4" w:color="0060A8"/>
      </w:pBdr>
      <w:shd w:val="clear" w:color="auto" w:fill="0060A8"/>
    </w:pPr>
    <w:rPr>
      <w:rFonts w:ascii="Calibri" w:hAnsi="Calibri"/>
      <w:b/>
      <w:color w:val="FFFFFF"/>
      <w:lang w:eastAsia="en-US"/>
    </w:rPr>
  </w:style>
  <w:style w:type="paragraph" w:customStyle="1" w:styleId="TableText">
    <w:name w:val="Table Text"/>
    <w:basedOn w:val="Normal"/>
    <w:rsid w:val="00F674B5"/>
    <w:pPr>
      <w:shd w:val="clear" w:color="auto" w:fill="DCE6F2"/>
    </w:pPr>
    <w:rPr>
      <w:rFonts w:ascii="Calibri" w:hAnsi="Calibri"/>
      <w:lang w:eastAsia="en-US"/>
    </w:rPr>
  </w:style>
  <w:style w:type="paragraph" w:customStyle="1" w:styleId="TableCaption">
    <w:name w:val="Table Caption"/>
    <w:basedOn w:val="FigureCaption"/>
    <w:rsid w:val="00F674B5"/>
  </w:style>
  <w:style w:type="paragraph" w:styleId="BalloonText">
    <w:name w:val="Balloon Text"/>
    <w:basedOn w:val="Normal"/>
    <w:link w:val="BalloonTextChar"/>
    <w:uiPriority w:val="99"/>
    <w:semiHidden/>
    <w:unhideWhenUsed/>
    <w:rsid w:val="00F674B5"/>
    <w:rPr>
      <w:rFonts w:ascii="Tahoma" w:hAnsi="Tahoma" w:cs="Tahoma"/>
      <w:sz w:val="16"/>
      <w:szCs w:val="16"/>
      <w:lang w:eastAsia="en-US"/>
    </w:rPr>
  </w:style>
  <w:style w:type="character" w:customStyle="1" w:styleId="BalloonTextChar">
    <w:name w:val="Balloon Text Char"/>
    <w:link w:val="BalloonText"/>
    <w:uiPriority w:val="99"/>
    <w:semiHidden/>
    <w:rsid w:val="00F674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74B5"/>
    <w:pPr>
      <w:ind w:left="720"/>
    </w:pPr>
    <w:rPr>
      <w:lang w:eastAsia="en-US"/>
    </w:rPr>
  </w:style>
  <w:style w:type="table" w:styleId="TableGrid">
    <w:name w:val="Table Grid"/>
    <w:basedOn w:val="TableNormal"/>
    <w:uiPriority w:val="59"/>
    <w:rsid w:val="00F674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F674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74B5"/>
    <w:rPr>
      <w:lang w:eastAsia="en-US"/>
    </w:rPr>
  </w:style>
  <w:style w:type="character" w:customStyle="1" w:styleId="CommentTextChar">
    <w:name w:val="Comment Text Char"/>
    <w:link w:val="CommentText"/>
    <w:uiPriority w:val="99"/>
    <w:semiHidden/>
    <w:rsid w:val="00F674B5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4B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674B5"/>
    <w:rPr>
      <w:rFonts w:ascii="Verdana" w:hAnsi="Verdana"/>
      <w:b/>
      <w:bCs/>
    </w:rPr>
  </w:style>
  <w:style w:type="paragraph" w:customStyle="1" w:styleId="Figure">
    <w:name w:val="Figure"/>
    <w:basedOn w:val="BodyText"/>
    <w:next w:val="FigureCaption"/>
    <w:qFormat/>
    <w:rsid w:val="00F674B5"/>
  </w:style>
  <w:style w:type="paragraph" w:styleId="Caption">
    <w:name w:val="caption"/>
    <w:basedOn w:val="Normal"/>
    <w:next w:val="Normal"/>
    <w:uiPriority w:val="35"/>
    <w:unhideWhenUsed/>
    <w:qFormat/>
    <w:rsid w:val="000D469E"/>
    <w:pPr>
      <w:spacing w:after="200"/>
    </w:pPr>
    <w:rPr>
      <w:i/>
      <w:iCs/>
      <w:color w:val="44546A" w:themeColor="text2"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5504D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8271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A1FE3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A1FE3"/>
    <w:rPr>
      <w:rFonts w:ascii="Verdana" w:hAnsi="Verdana"/>
    </w:rPr>
  </w:style>
  <w:style w:type="paragraph" w:styleId="Footer">
    <w:name w:val="footer"/>
    <w:basedOn w:val="Normal"/>
    <w:link w:val="FooterChar"/>
    <w:uiPriority w:val="99"/>
    <w:unhideWhenUsed/>
    <w:rsid w:val="003A1FE3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A1FE3"/>
    <w:rPr>
      <w:rFonts w:ascii="Verdana" w:hAnsi="Verdana"/>
    </w:rPr>
  </w:style>
  <w:style w:type="character" w:customStyle="1" w:styleId="UnresolvedMention1">
    <w:name w:val="Unresolved Mention1"/>
    <w:basedOn w:val="DefaultParagraphFont"/>
    <w:uiPriority w:val="99"/>
    <w:rsid w:val="006B798C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96563C"/>
    <w:rPr>
      <w:rFonts w:ascii="Verdana" w:hAnsi="Verdan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99D"/>
    <w:rPr>
      <w:rFonts w:ascii="Courier" w:hAnsi="Courier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99D"/>
    <w:rPr>
      <w:rFonts w:ascii="Courier" w:hAnsi="Courier"/>
    </w:rPr>
  </w:style>
  <w:style w:type="paragraph" w:styleId="FootnoteText">
    <w:name w:val="footnote text"/>
    <w:basedOn w:val="Normal"/>
    <w:link w:val="FootnoteTextChar"/>
    <w:uiPriority w:val="99"/>
    <w:unhideWhenUsed/>
    <w:rsid w:val="00B06F6E"/>
    <w:rPr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6F6E"/>
    <w:rPr>
      <w:rFonts w:ascii="Verdana" w:hAnsi="Verdana"/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B06F6E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F916D3"/>
    <w:rPr>
      <w:rFonts w:ascii="Calibri" w:hAnsi="Calibri"/>
    </w:rPr>
  </w:style>
  <w:style w:type="character" w:customStyle="1" w:styleId="FootnoteCharacters">
    <w:name w:val="Footnote Characters"/>
    <w:basedOn w:val="DefaultParagraphFont"/>
    <w:uiPriority w:val="99"/>
    <w:unhideWhenUsed/>
    <w:qFormat/>
    <w:rsid w:val="000A1AF3"/>
    <w:rPr>
      <w:vertAlign w:val="superscript"/>
    </w:rPr>
  </w:style>
  <w:style w:type="character" w:styleId="UnresolvedMention">
    <w:name w:val="Unresolved Mention"/>
    <w:basedOn w:val="DefaultParagraphFont"/>
    <w:uiPriority w:val="99"/>
    <w:rsid w:val="005F7BF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7C48F0"/>
    <w:rPr>
      <w:rFonts w:ascii="Segoe UI Light" w:hAnsi="Segoe UI Light"/>
      <w:color w:val="CC0000"/>
      <w:sz w:val="40"/>
      <w:szCs w:val="24"/>
    </w:rPr>
  </w:style>
  <w:style w:type="paragraph" w:customStyle="1" w:styleId="m-5121299375066722588msolistparagraph">
    <w:name w:val="m_-5121299375066722588msolistparagraph"/>
    <w:basedOn w:val="Normal"/>
    <w:rsid w:val="00E609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83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codemag.com/article/1711081" TargetMode="External"/><Relationship Id="rId18" Type="http://schemas.openxmlformats.org/officeDocument/2006/relationships/hyperlink" Target="https://github.com/vassilych/cscs" TargetMode="External"/><Relationship Id="rId26" Type="http://schemas.openxmlformats.org/officeDocument/2006/relationships/hyperlink" Target="https://marketplace.visualstudio.com/items?itemName=vassilik.cscs-debugg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tyles" Target="styles.xml"/><Relationship Id="rId12" Type="http://schemas.openxmlformats.org/officeDocument/2006/relationships/hyperlink" Target="https://www.codemag.com/article/1607081" TargetMode="External"/><Relationship Id="rId17" Type="http://schemas.openxmlformats.org/officeDocument/2006/relationships/hyperlink" Target="https://www.codemag.com/Article/2008081" TargetMode="External"/><Relationship Id="rId25" Type="http://schemas.openxmlformats.org/officeDocument/2006/relationships/hyperlink" Target="https://github.com/vassilych/cscs_wp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vassilych/cscs_wpf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github.com/vassilych/cscs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vassilych/cscs" TargetMode="Externa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odemag.com/article/1903081" TargetMode="External"/><Relationship Id="rId22" Type="http://schemas.openxmlformats.org/officeDocument/2006/relationships/hyperlink" Target="https://v0.lvcharts.com/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lanie%20Spiller\AppData\Roaming\Microsoft\Templates\CODE%20Magazine%20Style%20Guide%20and%20Template%202014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TS_x0020_Hashtags xmlns="79d4e7ce-ff5e-4335-ae2d-f10782c4b802"/>
    <MediaServiceKeyPoints xmlns="79d4e7ce-ff5e-4335-ae2d-f10782c4b802" xsi:nil="true"/>
  </documentManagement>
</p:properties>
</file>

<file path=customXml/item3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2009-11-03T21:52:00Z</outs:dateTime>
      <outs:isPinned>true</outs:isPinned>
    </outs:relatedDate>
    <outs:relatedDate>
      <outs:type>2</outs:type>
      <outs:displayName>Created</outs:displayName>
      <outs:dateTime>2009-11-03T21:44:00Z</outs:dateTime>
      <outs:isPinned>true</outs:isPinned>
    </outs:relatedDate>
    <outs:relatedDate>
      <outs:type>4</outs:type>
      <outs:displayName>Last Printed</outs:displayName>
      <outs:dateTime>2001-10-18T16:04:00Z</outs:dateTime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Markus Egger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Markus Egger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876D8DC6128C438235B5196BBA1ADB" ma:contentTypeVersion="17" ma:contentTypeDescription="Create a new document." ma:contentTypeScope="" ma:versionID="a016207aff9cd06321ca653b9956a571">
  <xsd:schema xmlns:xsd="http://www.w3.org/2001/XMLSchema" xmlns:xs="http://www.w3.org/2001/XMLSchema" xmlns:p="http://schemas.microsoft.com/office/2006/metadata/properties" xmlns:ns3="79d4e7ce-ff5e-4335-ae2d-f10782c4b802" xmlns:ns4="88ff072b-1f65-44ee-ad27-7084f928adac" targetNamespace="http://schemas.microsoft.com/office/2006/metadata/properties" ma:root="true" ma:fieldsID="d2d1a7ec3976f9a0b537f8db6d46bcce" ns3:_="" ns4:_="">
    <xsd:import namespace="79d4e7ce-ff5e-4335-ae2d-f10782c4b802"/>
    <xsd:import namespace="88ff072b-1f65-44ee-ad27-7084f928ad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STS_x0020_Hashtags" minOccurs="0"/>
                <xsd:element ref="ns4:_STS_x0020_AppliedHashtag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4:LastSharedByUser" minOccurs="0"/>
                <xsd:element ref="ns4:LastSharedByTime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4e7ce-ff5e-4335-ae2d-f10782c4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_STS_x0020_Hashtags" ma:index="10" nillable="true" ma:displayName="Hashtags" ma:description="" ma:list="{61e069b5-27a6-42a8-8f54-9f74331ba51a}" ma:internalName="_STS_x0020_Hashtag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description="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f072b-1f65-44ee-ad27-7084f928adac" elementFormDefault="qualified">
    <xsd:import namespace="http://schemas.microsoft.com/office/2006/documentManagement/types"/>
    <xsd:import namespace="http://schemas.microsoft.com/office/infopath/2007/PartnerControls"/>
    <xsd:element name="_STS_x0020_AppliedHashtags" ma:index="11" nillable="true" ma:displayName="Applied Hashtags" ma:description="" ma:internalName="_STS_x0020_AppliedHashtags" ma:readOnly="true" ma:showField="Title">
      <xsd:simpleType>
        <xsd:restriction base="dms:Note">
          <xsd:maxLength value="255"/>
        </xsd:restriction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  <xsd:element name="LastSharedByUser" ma:index="19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20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EC545B-1A0F-0441-88CF-747CE9138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1C2C45-D91A-489F-80D5-3B2836F5A684}">
  <ds:schemaRefs>
    <ds:schemaRef ds:uri="http://schemas.microsoft.com/office/2006/metadata/properties"/>
    <ds:schemaRef ds:uri="http://schemas.microsoft.com/office/infopath/2007/PartnerControls"/>
    <ds:schemaRef ds:uri="79d4e7ce-ff5e-4335-ae2d-f10782c4b802"/>
  </ds:schemaRefs>
</ds:datastoreItem>
</file>

<file path=customXml/itemProps3.xml><?xml version="1.0" encoding="utf-8"?>
<ds:datastoreItem xmlns:ds="http://schemas.openxmlformats.org/officeDocument/2006/customXml" ds:itemID="{4ED789D4-6EB5-40F4-997F-693E97D21E15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657C4562-D362-4609-AC13-2CEA66109B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d4e7ce-ff5e-4335-ae2d-f10782c4b802"/>
    <ds:schemaRef ds:uri="88ff072b-1f65-44ee-ad27-7084f928ad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0A662D-36DF-4297-9227-E36F1D427E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C:\Users\Melanie Spiller\AppData\Roaming\Microsoft\Templates\CODE Magazine Style Guide and Template 2014.docx</Template>
  <TotalTime>535</TotalTime>
  <Pages>13</Pages>
  <Words>3347</Words>
  <Characters>19080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CoDe Magazine</Company>
  <LinksUpToDate>false</LinksUpToDate>
  <CharactersWithSpaces>22383</CharactersWithSpaces>
  <SharedDoc>false</SharedDoc>
  <HyperlinkBase>www.code-magazine.com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 Kaplan</dc:creator>
  <cp:keywords/>
  <dc:description/>
  <cp:lastModifiedBy>Vassili Kaplan</cp:lastModifiedBy>
  <cp:revision>237</cp:revision>
  <cp:lastPrinted>2001-10-18T16:04:00Z</cp:lastPrinted>
  <dcterms:created xsi:type="dcterms:W3CDTF">2024-05-16T22:48:00Z</dcterms:created>
  <dcterms:modified xsi:type="dcterms:W3CDTF">2024-06-05T22:56:00Z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stlandvo@microsoft.com</vt:lpwstr>
  </property>
  <property fmtid="{D5CDD505-2E9C-101B-9397-08002B2CF9AE}" pid="5" name="MSIP_Label_f42aa342-8706-4288-bd11-ebb85995028c_SetDate">
    <vt:lpwstr>2019-12-20T01:54:35.4609422Z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b88b5a9d-d1ed-4463-b437-4b94806c1515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0x010100B6876D8DC6128C438235B5196BBA1ADB</vt:lpwstr>
  </property>
</Properties>
</file>